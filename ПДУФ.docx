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4E719D" w14:textId="77777777" w:rsidR="00521625" w:rsidRPr="000C3223" w:rsidRDefault="00521625">
      <w:pPr>
        <w:pStyle w:val="DocumentTitle"/>
        <w:rPr>
          <w:rFonts w:ascii="Times New Roman" w:hAnsi="Times New Roman" w:cs="Times New Roman"/>
        </w:rPr>
      </w:pPr>
    </w:p>
    <w:p w14:paraId="52698301" w14:textId="77777777" w:rsidR="000C6045" w:rsidRPr="000C3223" w:rsidRDefault="2CBC8362" w:rsidP="00521625">
      <w:pPr>
        <w:pStyle w:val="DocumentTitle"/>
        <w:ind w:left="2268"/>
        <w:rPr>
          <w:rFonts w:ascii="Times New Roman" w:hAnsi="Times New Roman" w:cs="Times New Roman"/>
        </w:rPr>
      </w:pPr>
      <w:r w:rsidRPr="000C3223">
        <w:rPr>
          <w:rFonts w:ascii="Times New Roman" w:hAnsi="Times New Roman" w:cs="Times New Roman"/>
        </w:rPr>
        <w:fldChar w:fldCharType="begin"/>
      </w:r>
      <w:r w:rsidRPr="000C3223">
        <w:rPr>
          <w:rFonts w:ascii="Times New Roman" w:hAnsi="Times New Roman" w:cs="Times New Roman"/>
        </w:rPr>
        <w:instrText>TITLE  \* MERGEFORMAT</w:instrText>
      </w:r>
      <w:r w:rsidRPr="000C3223">
        <w:rPr>
          <w:rFonts w:ascii="Times New Roman" w:hAnsi="Times New Roman" w:cs="Times New Roman"/>
        </w:rPr>
        <w:fldChar w:fldCharType="separate"/>
      </w:r>
      <w:r w:rsidRPr="000C3223">
        <w:rPr>
          <w:rFonts w:ascii="Times New Roman" w:hAnsi="Times New Roman" w:cs="Times New Roman"/>
        </w:rPr>
        <w:t>Техническое описание проекта по курсу ООАД</w:t>
      </w:r>
      <w:r w:rsidRPr="000C3223">
        <w:rPr>
          <w:rFonts w:ascii="Times New Roman" w:hAnsi="Times New Roman" w:cs="Times New Roman"/>
        </w:rPr>
        <w:fldChar w:fldCharType="end"/>
      </w:r>
    </w:p>
    <w:p w14:paraId="319A5DEA" w14:textId="5CE07803" w:rsidR="7D366E73" w:rsidRPr="000C3223" w:rsidRDefault="7D366E73" w:rsidP="7D366E73">
      <w:pPr>
        <w:pStyle w:val="DocumentTitle"/>
        <w:ind w:left="2160"/>
        <w:rPr>
          <w:rFonts w:ascii="Times New Roman" w:hAnsi="Times New Roman" w:cs="Times New Roman"/>
        </w:rPr>
      </w:pPr>
    </w:p>
    <w:p w14:paraId="34D397A7" w14:textId="77777777" w:rsidR="00521625" w:rsidRPr="000C3223" w:rsidRDefault="00521625" w:rsidP="00521625">
      <w:pPr>
        <w:pStyle w:val="DocumentTitle"/>
        <w:ind w:left="2268"/>
        <w:rPr>
          <w:rFonts w:ascii="Times New Roman" w:hAnsi="Times New Roman" w:cs="Times New Roman"/>
        </w:rPr>
      </w:pPr>
    </w:p>
    <w:p w14:paraId="346DB6CA" w14:textId="77777777" w:rsidR="00521625" w:rsidRPr="000C3223" w:rsidRDefault="00446FA0" w:rsidP="00446FA0">
      <w:pPr>
        <w:pStyle w:val="DocumentTitle"/>
        <w:ind w:left="0"/>
        <w:rPr>
          <w:rFonts w:ascii="Times New Roman" w:hAnsi="Times New Roman" w:cs="Times New Roman"/>
        </w:rPr>
      </w:pPr>
      <w:r w:rsidRPr="000C3223">
        <w:rPr>
          <w:rFonts w:ascii="Times New Roman" w:hAnsi="Times New Roman" w:cs="Times New Roman"/>
        </w:rPr>
        <w:t>«Приложение для управления финансами»</w:t>
      </w:r>
    </w:p>
    <w:p w14:paraId="700A240B" w14:textId="77777777" w:rsidR="000C6045" w:rsidRPr="000C3223" w:rsidRDefault="000C6045">
      <w:pPr>
        <w:pStyle w:val="DocumentTitle"/>
        <w:rPr>
          <w:rFonts w:ascii="Times New Roman" w:hAnsi="Times New Roman" w:cs="Times New Roman"/>
        </w:rPr>
      </w:pPr>
    </w:p>
    <w:p w14:paraId="5015B0D5" w14:textId="77777777" w:rsidR="00446FA0" w:rsidRPr="000C3223" w:rsidRDefault="00521625">
      <w:pPr>
        <w:pStyle w:val="DocumentTitle"/>
        <w:rPr>
          <w:rFonts w:ascii="Times New Roman" w:hAnsi="Times New Roman" w:cs="Times New Roman"/>
        </w:rPr>
      </w:pPr>
      <w:r w:rsidRPr="000C3223">
        <w:rPr>
          <w:rFonts w:ascii="Times New Roman" w:hAnsi="Times New Roman" w:cs="Times New Roman"/>
        </w:rPr>
        <w:t>Студент</w:t>
      </w:r>
      <w:r w:rsidR="00446FA0" w:rsidRPr="000C3223">
        <w:rPr>
          <w:rFonts w:ascii="Times New Roman" w:hAnsi="Times New Roman" w:cs="Times New Roman"/>
        </w:rPr>
        <w:t>ок</w:t>
      </w:r>
      <w:r w:rsidRPr="000C3223">
        <w:rPr>
          <w:rFonts w:ascii="Times New Roman" w:hAnsi="Times New Roman" w:cs="Times New Roman"/>
        </w:rPr>
        <w:t xml:space="preserve"> ФИТ НГУ </w:t>
      </w:r>
    </w:p>
    <w:p w14:paraId="6B2DB883" w14:textId="77777777" w:rsidR="00521625" w:rsidRPr="000C3223" w:rsidRDefault="00446FA0">
      <w:pPr>
        <w:pStyle w:val="DocumentTitle"/>
        <w:rPr>
          <w:rFonts w:ascii="Times New Roman" w:hAnsi="Times New Roman" w:cs="Times New Roman"/>
        </w:rPr>
      </w:pPr>
      <w:r w:rsidRPr="000C3223">
        <w:rPr>
          <w:rFonts w:ascii="Times New Roman" w:hAnsi="Times New Roman" w:cs="Times New Roman"/>
        </w:rPr>
        <w:t>Каминская Дарья</w:t>
      </w:r>
    </w:p>
    <w:p w14:paraId="540C7153" w14:textId="77777777" w:rsidR="00446FA0" w:rsidRPr="000C3223" w:rsidRDefault="00446FA0">
      <w:pPr>
        <w:pStyle w:val="DocumentTitle"/>
        <w:rPr>
          <w:rFonts w:ascii="Times New Roman" w:hAnsi="Times New Roman" w:cs="Times New Roman"/>
        </w:rPr>
      </w:pPr>
      <w:r w:rsidRPr="000C3223">
        <w:rPr>
          <w:rFonts w:ascii="Times New Roman" w:hAnsi="Times New Roman" w:cs="Times New Roman"/>
        </w:rPr>
        <w:t>Клочихина Софья</w:t>
      </w:r>
    </w:p>
    <w:p w14:paraId="7C64612E" w14:textId="77777777" w:rsidR="00521625" w:rsidRPr="000C3223" w:rsidRDefault="00521625">
      <w:pPr>
        <w:pStyle w:val="DocumentTitle"/>
        <w:rPr>
          <w:rFonts w:ascii="Times New Roman" w:hAnsi="Times New Roman" w:cs="Times New Roman"/>
        </w:rPr>
      </w:pPr>
      <w:r w:rsidRPr="000C3223">
        <w:rPr>
          <w:rFonts w:ascii="Times New Roman" w:hAnsi="Times New Roman" w:cs="Times New Roman"/>
        </w:rPr>
        <w:t xml:space="preserve">группа </w:t>
      </w:r>
      <w:r w:rsidR="00446FA0" w:rsidRPr="000C3223">
        <w:rPr>
          <w:rFonts w:ascii="Times New Roman" w:hAnsi="Times New Roman" w:cs="Times New Roman"/>
        </w:rPr>
        <w:t>22204</w:t>
      </w:r>
    </w:p>
    <w:p w14:paraId="31F10E5C" w14:textId="77777777" w:rsidR="00521625" w:rsidRPr="000C3223" w:rsidRDefault="00521625">
      <w:pPr>
        <w:pStyle w:val="DocumentTitle"/>
        <w:rPr>
          <w:rFonts w:ascii="Times New Roman" w:hAnsi="Times New Roman" w:cs="Times New Roman"/>
        </w:rPr>
      </w:pPr>
    </w:p>
    <w:p w14:paraId="07C0A196" w14:textId="77777777" w:rsidR="000C6045" w:rsidRPr="000C3223" w:rsidRDefault="00F55BD7">
      <w:pPr>
        <w:pStyle w:val="DocumentTitle"/>
        <w:rPr>
          <w:rFonts w:ascii="Times New Roman" w:hAnsi="Times New Roman" w:cs="Times New Roman"/>
          <w:sz w:val="28"/>
          <w:szCs w:val="28"/>
        </w:rPr>
      </w:pPr>
      <w:r w:rsidRPr="000C3223">
        <w:rPr>
          <w:rFonts w:ascii="Times New Roman" w:hAnsi="Times New Roman" w:cs="Times New Roman"/>
          <w:sz w:val="28"/>
          <w:szCs w:val="28"/>
        </w:rPr>
        <w:t>Версия</w:t>
      </w:r>
      <w:r w:rsidR="000C6045" w:rsidRPr="000C3223">
        <w:rPr>
          <w:rFonts w:ascii="Times New Roman" w:hAnsi="Times New Roman" w:cs="Times New Roman"/>
          <w:sz w:val="28"/>
          <w:szCs w:val="28"/>
        </w:rPr>
        <w:t xml:space="preserve"> </w:t>
      </w:r>
      <w:r w:rsidR="000C6045" w:rsidRPr="000C3223">
        <w:rPr>
          <w:rFonts w:ascii="Times New Roman" w:hAnsi="Times New Roman" w:cs="Times New Roman"/>
          <w:sz w:val="28"/>
          <w:szCs w:val="28"/>
        </w:rPr>
        <w:fldChar w:fldCharType="begin"/>
      </w:r>
      <w:r w:rsidR="000C6045" w:rsidRPr="000C3223">
        <w:rPr>
          <w:rFonts w:ascii="Times New Roman" w:hAnsi="Times New Roman" w:cs="Times New Roman"/>
          <w:sz w:val="28"/>
          <w:szCs w:val="28"/>
        </w:rPr>
        <w:instrText xml:space="preserve"> DOCPROPERTY "Version" \* MERGEFORMAT </w:instrText>
      </w:r>
      <w:r w:rsidR="000C6045" w:rsidRPr="000C3223">
        <w:rPr>
          <w:rFonts w:ascii="Times New Roman" w:hAnsi="Times New Roman" w:cs="Times New Roman"/>
          <w:sz w:val="28"/>
          <w:szCs w:val="28"/>
        </w:rPr>
        <w:fldChar w:fldCharType="separate"/>
      </w:r>
      <w:r w:rsidR="00521625" w:rsidRPr="000C3223">
        <w:rPr>
          <w:rFonts w:ascii="Times New Roman" w:hAnsi="Times New Roman" w:cs="Times New Roman"/>
          <w:sz w:val="28"/>
          <w:szCs w:val="28"/>
        </w:rPr>
        <w:t>1.0.0</w:t>
      </w:r>
      <w:r w:rsidR="000C6045" w:rsidRPr="000C3223">
        <w:rPr>
          <w:rFonts w:ascii="Times New Roman" w:hAnsi="Times New Roman" w:cs="Times New Roman"/>
          <w:sz w:val="28"/>
          <w:szCs w:val="28"/>
        </w:rPr>
        <w:fldChar w:fldCharType="end"/>
      </w:r>
    </w:p>
    <w:p w14:paraId="0403B9E2" w14:textId="77777777" w:rsidR="000C6045" w:rsidRPr="000C3223" w:rsidRDefault="000C6045">
      <w:pPr>
        <w:pStyle w:val="a0"/>
        <w:ind w:left="0"/>
        <w:sectPr w:rsidR="000C6045" w:rsidRPr="000C3223" w:rsidSect="00521625">
          <w:headerReference w:type="default" r:id="rId8"/>
          <w:footerReference w:type="default" r:id="rId9"/>
          <w:pgSz w:w="11907" w:h="16840" w:code="9"/>
          <w:pgMar w:top="409" w:right="851" w:bottom="1134" w:left="1418" w:header="428" w:footer="567" w:gutter="0"/>
          <w:cols w:space="720"/>
          <w:vAlign w:val="center"/>
        </w:sectPr>
      </w:pPr>
    </w:p>
    <w:p w14:paraId="1DFEC408" w14:textId="77777777" w:rsidR="000C6045" w:rsidRPr="000C3223" w:rsidRDefault="00FA5DB6">
      <w:pPr>
        <w:pStyle w:val="a5"/>
        <w:rPr>
          <w:rFonts w:ascii="Times New Roman" w:hAnsi="Times New Roman" w:cs="Times New Roman"/>
        </w:rPr>
      </w:pPr>
      <w:r w:rsidRPr="000C3223">
        <w:rPr>
          <w:rFonts w:ascii="Times New Roman" w:hAnsi="Times New Roman" w:cs="Times New Roman"/>
        </w:rPr>
        <w:lastRenderedPageBreak/>
        <w:t>Содержание</w:t>
      </w:r>
    </w:p>
    <w:p w14:paraId="51B331D5" w14:textId="77777777" w:rsidR="00A503C6" w:rsidRPr="000C3223" w:rsidRDefault="000C6045">
      <w:pPr>
        <w:pStyle w:val="11"/>
        <w:tabs>
          <w:tab w:val="left" w:pos="432"/>
        </w:tabs>
        <w:rPr>
          <w:noProof/>
          <w:sz w:val="24"/>
          <w:szCs w:val="24"/>
          <w:lang w:val="ru-RU" w:eastAsia="ru-RU"/>
        </w:rPr>
      </w:pPr>
      <w:r w:rsidRPr="000C3223">
        <w:fldChar w:fldCharType="begin"/>
      </w:r>
      <w:r w:rsidRPr="000C3223">
        <w:instrText xml:space="preserve"> TOC \o "1-4" \h \z \u </w:instrText>
      </w:r>
      <w:r w:rsidRPr="000C3223">
        <w:fldChar w:fldCharType="separate"/>
      </w:r>
      <w:hyperlink w:anchor="_Toc211722981" w:history="1">
        <w:r w:rsidR="00A503C6" w:rsidRPr="000C3223">
          <w:rPr>
            <w:rStyle w:val="af1"/>
            <w:noProof/>
            <w:lang w:eastAsia="en-US"/>
          </w:rPr>
          <w:t>1.</w:t>
        </w:r>
        <w:r w:rsidR="00A503C6" w:rsidRPr="000C3223">
          <w:rPr>
            <w:noProof/>
            <w:sz w:val="24"/>
            <w:szCs w:val="24"/>
            <w:lang w:val="ru-RU" w:eastAsia="ru-RU"/>
          </w:rPr>
          <w:tab/>
        </w:r>
        <w:r w:rsidR="00A503C6" w:rsidRPr="000C3223">
          <w:rPr>
            <w:rStyle w:val="af1"/>
            <w:noProof/>
            <w:lang w:eastAsia="en-US"/>
          </w:rPr>
          <w:t>Введение</w:t>
        </w:r>
        <w:r w:rsidR="00A503C6" w:rsidRPr="000C3223">
          <w:rPr>
            <w:noProof/>
            <w:webHidden/>
          </w:rPr>
          <w:tab/>
        </w:r>
        <w:r w:rsidR="00A503C6" w:rsidRPr="000C3223">
          <w:rPr>
            <w:noProof/>
            <w:webHidden/>
          </w:rPr>
          <w:fldChar w:fldCharType="begin"/>
        </w:r>
        <w:r w:rsidR="00A503C6" w:rsidRPr="000C3223">
          <w:rPr>
            <w:noProof/>
            <w:webHidden/>
          </w:rPr>
          <w:instrText xml:space="preserve"> PAGEREF _Toc211722981 \h </w:instrText>
        </w:r>
        <w:r w:rsidR="00A503C6" w:rsidRPr="000C3223">
          <w:rPr>
            <w:noProof/>
            <w:webHidden/>
          </w:rPr>
        </w:r>
        <w:r w:rsidR="00A503C6" w:rsidRPr="000C3223">
          <w:rPr>
            <w:noProof/>
            <w:webHidden/>
          </w:rPr>
          <w:fldChar w:fldCharType="separate"/>
        </w:r>
        <w:r w:rsidR="00A503C6" w:rsidRPr="000C3223">
          <w:rPr>
            <w:noProof/>
            <w:webHidden/>
          </w:rPr>
          <w:t>3</w:t>
        </w:r>
        <w:r w:rsidR="00A503C6" w:rsidRPr="000C3223">
          <w:rPr>
            <w:noProof/>
            <w:webHidden/>
          </w:rPr>
          <w:fldChar w:fldCharType="end"/>
        </w:r>
      </w:hyperlink>
    </w:p>
    <w:p w14:paraId="628BAACB" w14:textId="77777777" w:rsidR="00A503C6" w:rsidRPr="000C3223" w:rsidRDefault="00A503C6">
      <w:pPr>
        <w:pStyle w:val="21"/>
        <w:tabs>
          <w:tab w:val="left" w:pos="1293"/>
        </w:tabs>
        <w:rPr>
          <w:noProof/>
          <w:sz w:val="24"/>
          <w:szCs w:val="24"/>
          <w:lang w:val="ru-RU" w:eastAsia="ru-RU"/>
        </w:rPr>
      </w:pPr>
      <w:hyperlink w:anchor="_Toc211722982" w:history="1">
        <w:r w:rsidRPr="000C3223">
          <w:rPr>
            <w:rStyle w:val="af1"/>
            <w:noProof/>
            <w:lang w:eastAsia="en-US"/>
          </w:rPr>
          <w:t>1.1</w:t>
        </w:r>
        <w:r w:rsidRPr="000C3223">
          <w:rPr>
            <w:noProof/>
            <w:sz w:val="24"/>
            <w:szCs w:val="24"/>
            <w:lang w:val="ru-RU" w:eastAsia="ru-RU"/>
          </w:rPr>
          <w:tab/>
        </w:r>
        <w:r w:rsidRPr="000C3223">
          <w:rPr>
            <w:rStyle w:val="af1"/>
            <w:noProof/>
            <w:lang w:eastAsia="en-US"/>
          </w:rPr>
          <w:t>Цель</w:t>
        </w:r>
        <w:r w:rsidRPr="000C3223">
          <w:rPr>
            <w:noProof/>
            <w:webHidden/>
          </w:rPr>
          <w:tab/>
        </w:r>
        <w:r w:rsidRPr="000C3223">
          <w:rPr>
            <w:noProof/>
            <w:webHidden/>
          </w:rPr>
          <w:fldChar w:fldCharType="begin"/>
        </w:r>
        <w:r w:rsidRPr="000C3223">
          <w:rPr>
            <w:noProof/>
            <w:webHidden/>
          </w:rPr>
          <w:instrText xml:space="preserve"> PAGEREF _Toc211722982 \h </w:instrText>
        </w:r>
        <w:r w:rsidRPr="000C3223">
          <w:rPr>
            <w:noProof/>
            <w:webHidden/>
          </w:rPr>
        </w:r>
        <w:r w:rsidRPr="000C3223">
          <w:rPr>
            <w:noProof/>
            <w:webHidden/>
          </w:rPr>
          <w:fldChar w:fldCharType="separate"/>
        </w:r>
        <w:r w:rsidRPr="000C3223">
          <w:rPr>
            <w:noProof/>
            <w:webHidden/>
          </w:rPr>
          <w:t>3</w:t>
        </w:r>
        <w:r w:rsidRPr="000C3223">
          <w:rPr>
            <w:noProof/>
            <w:webHidden/>
          </w:rPr>
          <w:fldChar w:fldCharType="end"/>
        </w:r>
      </w:hyperlink>
    </w:p>
    <w:p w14:paraId="23241599" w14:textId="77777777" w:rsidR="00A503C6" w:rsidRPr="000C3223" w:rsidRDefault="00A503C6">
      <w:pPr>
        <w:pStyle w:val="21"/>
        <w:tabs>
          <w:tab w:val="left" w:pos="1293"/>
        </w:tabs>
        <w:rPr>
          <w:noProof/>
          <w:sz w:val="24"/>
          <w:szCs w:val="24"/>
          <w:lang w:val="ru-RU" w:eastAsia="ru-RU"/>
        </w:rPr>
      </w:pPr>
      <w:hyperlink w:anchor="_Toc211722983" w:history="1">
        <w:r w:rsidRPr="000C3223">
          <w:rPr>
            <w:rStyle w:val="af1"/>
            <w:noProof/>
            <w:lang w:eastAsia="en-US"/>
          </w:rPr>
          <w:t>1.2</w:t>
        </w:r>
        <w:r w:rsidRPr="000C3223">
          <w:rPr>
            <w:noProof/>
            <w:sz w:val="24"/>
            <w:szCs w:val="24"/>
            <w:lang w:val="ru-RU" w:eastAsia="ru-RU"/>
          </w:rPr>
          <w:tab/>
        </w:r>
        <w:r w:rsidRPr="000C3223">
          <w:rPr>
            <w:rStyle w:val="af1"/>
            <w:noProof/>
            <w:lang w:eastAsia="en-US"/>
          </w:rPr>
          <w:t>Область действия</w:t>
        </w:r>
        <w:r w:rsidRPr="000C3223">
          <w:rPr>
            <w:noProof/>
            <w:webHidden/>
          </w:rPr>
          <w:tab/>
        </w:r>
        <w:r w:rsidRPr="000C3223">
          <w:rPr>
            <w:noProof/>
            <w:webHidden/>
          </w:rPr>
          <w:fldChar w:fldCharType="begin"/>
        </w:r>
        <w:r w:rsidRPr="000C3223">
          <w:rPr>
            <w:noProof/>
            <w:webHidden/>
          </w:rPr>
          <w:instrText xml:space="preserve"> PAGEREF _Toc211722983 \h </w:instrText>
        </w:r>
        <w:r w:rsidRPr="000C3223">
          <w:rPr>
            <w:noProof/>
            <w:webHidden/>
          </w:rPr>
        </w:r>
        <w:r w:rsidRPr="000C3223">
          <w:rPr>
            <w:noProof/>
            <w:webHidden/>
          </w:rPr>
          <w:fldChar w:fldCharType="separate"/>
        </w:r>
        <w:r w:rsidRPr="000C3223">
          <w:rPr>
            <w:noProof/>
            <w:webHidden/>
          </w:rPr>
          <w:t>3</w:t>
        </w:r>
        <w:r w:rsidRPr="000C3223">
          <w:rPr>
            <w:noProof/>
            <w:webHidden/>
          </w:rPr>
          <w:fldChar w:fldCharType="end"/>
        </w:r>
      </w:hyperlink>
    </w:p>
    <w:p w14:paraId="3A5D5EFB" w14:textId="77777777" w:rsidR="00A503C6" w:rsidRPr="000C3223" w:rsidRDefault="00A503C6">
      <w:pPr>
        <w:pStyle w:val="21"/>
        <w:tabs>
          <w:tab w:val="left" w:pos="1293"/>
        </w:tabs>
        <w:rPr>
          <w:noProof/>
          <w:sz w:val="24"/>
          <w:szCs w:val="24"/>
          <w:lang w:val="ru-RU" w:eastAsia="ru-RU"/>
        </w:rPr>
      </w:pPr>
      <w:hyperlink w:anchor="_Toc211722984" w:history="1">
        <w:r w:rsidRPr="000C3223">
          <w:rPr>
            <w:rStyle w:val="af1"/>
            <w:noProof/>
            <w:lang w:eastAsia="en-US"/>
          </w:rPr>
          <w:t>1.3</w:t>
        </w:r>
        <w:r w:rsidRPr="000C3223">
          <w:rPr>
            <w:noProof/>
            <w:sz w:val="24"/>
            <w:szCs w:val="24"/>
            <w:lang w:val="ru-RU" w:eastAsia="ru-RU"/>
          </w:rPr>
          <w:tab/>
        </w:r>
        <w:r w:rsidRPr="000C3223">
          <w:rPr>
            <w:rStyle w:val="af1"/>
            <w:noProof/>
            <w:lang w:eastAsia="en-US"/>
          </w:rPr>
          <w:t>Определения и сокращения</w:t>
        </w:r>
        <w:r w:rsidRPr="000C3223">
          <w:rPr>
            <w:noProof/>
            <w:webHidden/>
          </w:rPr>
          <w:tab/>
        </w:r>
        <w:r w:rsidRPr="000C3223">
          <w:rPr>
            <w:noProof/>
            <w:webHidden/>
          </w:rPr>
          <w:fldChar w:fldCharType="begin"/>
        </w:r>
        <w:r w:rsidRPr="000C3223">
          <w:rPr>
            <w:noProof/>
            <w:webHidden/>
          </w:rPr>
          <w:instrText xml:space="preserve"> PAGEREF _Toc211722984 \h </w:instrText>
        </w:r>
        <w:r w:rsidRPr="000C3223">
          <w:rPr>
            <w:noProof/>
            <w:webHidden/>
          </w:rPr>
        </w:r>
        <w:r w:rsidRPr="000C3223">
          <w:rPr>
            <w:noProof/>
            <w:webHidden/>
          </w:rPr>
          <w:fldChar w:fldCharType="separate"/>
        </w:r>
        <w:r w:rsidRPr="000C3223">
          <w:rPr>
            <w:noProof/>
            <w:webHidden/>
          </w:rPr>
          <w:t>3</w:t>
        </w:r>
        <w:r w:rsidRPr="000C3223">
          <w:rPr>
            <w:noProof/>
            <w:webHidden/>
          </w:rPr>
          <w:fldChar w:fldCharType="end"/>
        </w:r>
      </w:hyperlink>
    </w:p>
    <w:p w14:paraId="2B119934" w14:textId="77777777" w:rsidR="00A503C6" w:rsidRPr="000C3223" w:rsidRDefault="00A503C6">
      <w:pPr>
        <w:pStyle w:val="21"/>
        <w:tabs>
          <w:tab w:val="left" w:pos="1293"/>
        </w:tabs>
        <w:rPr>
          <w:noProof/>
          <w:sz w:val="24"/>
          <w:szCs w:val="24"/>
          <w:lang w:val="ru-RU" w:eastAsia="ru-RU"/>
        </w:rPr>
      </w:pPr>
      <w:hyperlink w:anchor="_Toc211722985" w:history="1">
        <w:r w:rsidRPr="000C3223">
          <w:rPr>
            <w:rStyle w:val="af1"/>
            <w:noProof/>
            <w:lang w:eastAsia="en-US"/>
          </w:rPr>
          <w:t>1.4</w:t>
        </w:r>
        <w:r w:rsidRPr="000C3223">
          <w:rPr>
            <w:noProof/>
            <w:sz w:val="24"/>
            <w:szCs w:val="24"/>
            <w:lang w:val="ru-RU" w:eastAsia="ru-RU"/>
          </w:rPr>
          <w:tab/>
        </w:r>
        <w:r w:rsidRPr="000C3223">
          <w:rPr>
            <w:rStyle w:val="af1"/>
            <w:noProof/>
            <w:lang w:eastAsia="en-US"/>
          </w:rPr>
          <w:t>Ссылки</w:t>
        </w:r>
        <w:r w:rsidRPr="000C3223">
          <w:rPr>
            <w:noProof/>
            <w:webHidden/>
          </w:rPr>
          <w:tab/>
        </w:r>
        <w:r w:rsidRPr="000C3223">
          <w:rPr>
            <w:noProof/>
            <w:webHidden/>
          </w:rPr>
          <w:fldChar w:fldCharType="begin"/>
        </w:r>
        <w:r w:rsidRPr="000C3223">
          <w:rPr>
            <w:noProof/>
            <w:webHidden/>
          </w:rPr>
          <w:instrText xml:space="preserve"> PAGEREF _Toc211722985 \h </w:instrText>
        </w:r>
        <w:r w:rsidRPr="000C3223">
          <w:rPr>
            <w:noProof/>
            <w:webHidden/>
          </w:rPr>
        </w:r>
        <w:r w:rsidRPr="000C3223">
          <w:rPr>
            <w:noProof/>
            <w:webHidden/>
          </w:rPr>
          <w:fldChar w:fldCharType="separate"/>
        </w:r>
        <w:r w:rsidRPr="000C3223">
          <w:rPr>
            <w:noProof/>
            <w:webHidden/>
          </w:rPr>
          <w:t>3</w:t>
        </w:r>
        <w:r w:rsidRPr="000C3223">
          <w:rPr>
            <w:noProof/>
            <w:webHidden/>
          </w:rPr>
          <w:fldChar w:fldCharType="end"/>
        </w:r>
      </w:hyperlink>
    </w:p>
    <w:p w14:paraId="5D2F2772" w14:textId="77777777" w:rsidR="00A503C6" w:rsidRPr="000C3223" w:rsidRDefault="00A503C6">
      <w:pPr>
        <w:pStyle w:val="21"/>
        <w:tabs>
          <w:tab w:val="left" w:pos="1293"/>
        </w:tabs>
        <w:rPr>
          <w:noProof/>
          <w:sz w:val="24"/>
          <w:szCs w:val="24"/>
          <w:lang w:val="ru-RU" w:eastAsia="ru-RU"/>
        </w:rPr>
      </w:pPr>
      <w:hyperlink w:anchor="_Toc211722986" w:history="1">
        <w:r w:rsidRPr="000C3223">
          <w:rPr>
            <w:rStyle w:val="af1"/>
            <w:noProof/>
            <w:lang w:eastAsia="en-US"/>
          </w:rPr>
          <w:t>1.5</w:t>
        </w:r>
        <w:r w:rsidRPr="000C3223">
          <w:rPr>
            <w:noProof/>
            <w:sz w:val="24"/>
            <w:szCs w:val="24"/>
            <w:lang w:val="ru-RU" w:eastAsia="ru-RU"/>
          </w:rPr>
          <w:tab/>
        </w:r>
        <w:r w:rsidRPr="000C3223">
          <w:rPr>
            <w:rStyle w:val="af1"/>
            <w:noProof/>
            <w:lang w:eastAsia="en-US"/>
          </w:rPr>
          <w:t>Краткое описание</w:t>
        </w:r>
        <w:r w:rsidRPr="000C3223">
          <w:rPr>
            <w:noProof/>
            <w:webHidden/>
          </w:rPr>
          <w:tab/>
        </w:r>
        <w:r w:rsidRPr="000C3223">
          <w:rPr>
            <w:noProof/>
            <w:webHidden/>
          </w:rPr>
          <w:fldChar w:fldCharType="begin"/>
        </w:r>
        <w:r w:rsidRPr="000C3223">
          <w:rPr>
            <w:noProof/>
            <w:webHidden/>
          </w:rPr>
          <w:instrText xml:space="preserve"> PAGEREF _Toc211722986 \h </w:instrText>
        </w:r>
        <w:r w:rsidRPr="000C3223">
          <w:rPr>
            <w:noProof/>
            <w:webHidden/>
          </w:rPr>
        </w:r>
        <w:r w:rsidRPr="000C3223">
          <w:rPr>
            <w:noProof/>
            <w:webHidden/>
          </w:rPr>
          <w:fldChar w:fldCharType="separate"/>
        </w:r>
        <w:r w:rsidRPr="000C3223">
          <w:rPr>
            <w:noProof/>
            <w:webHidden/>
          </w:rPr>
          <w:t>3</w:t>
        </w:r>
        <w:r w:rsidRPr="000C3223">
          <w:rPr>
            <w:noProof/>
            <w:webHidden/>
          </w:rPr>
          <w:fldChar w:fldCharType="end"/>
        </w:r>
      </w:hyperlink>
    </w:p>
    <w:p w14:paraId="75092C28" w14:textId="77777777" w:rsidR="00A503C6" w:rsidRPr="000C3223" w:rsidRDefault="00A503C6">
      <w:pPr>
        <w:pStyle w:val="11"/>
        <w:tabs>
          <w:tab w:val="left" w:pos="432"/>
        </w:tabs>
        <w:rPr>
          <w:noProof/>
          <w:sz w:val="24"/>
          <w:szCs w:val="24"/>
          <w:lang w:val="ru-RU" w:eastAsia="ru-RU"/>
        </w:rPr>
      </w:pPr>
      <w:hyperlink w:anchor="_Toc211722987" w:history="1">
        <w:r w:rsidRPr="000C3223">
          <w:rPr>
            <w:rStyle w:val="af1"/>
            <w:noProof/>
            <w:lang w:eastAsia="en-US"/>
          </w:rPr>
          <w:t>2.</w:t>
        </w:r>
        <w:r w:rsidRPr="000C3223">
          <w:rPr>
            <w:noProof/>
            <w:sz w:val="24"/>
            <w:szCs w:val="24"/>
            <w:lang w:val="ru-RU" w:eastAsia="ru-RU"/>
          </w:rPr>
          <w:tab/>
        </w:r>
        <w:r w:rsidRPr="000C3223">
          <w:rPr>
            <w:rStyle w:val="af1"/>
            <w:noProof/>
            <w:lang w:eastAsia="en-US"/>
          </w:rPr>
          <w:t>Предметная область</w:t>
        </w:r>
        <w:r w:rsidRPr="000C3223">
          <w:rPr>
            <w:rStyle w:val="af1"/>
            <w:noProof/>
            <w:lang w:val="en-US" w:eastAsia="en-US"/>
          </w:rPr>
          <w:t xml:space="preserve"> </w:t>
        </w:r>
        <w:r w:rsidRPr="000C3223">
          <w:rPr>
            <w:rStyle w:val="af1"/>
            <w:noProof/>
            <w:lang w:eastAsia="en-US"/>
          </w:rPr>
          <w:t>проекта</w:t>
        </w:r>
        <w:r w:rsidRPr="000C3223">
          <w:rPr>
            <w:noProof/>
            <w:webHidden/>
          </w:rPr>
          <w:tab/>
        </w:r>
        <w:r w:rsidRPr="000C3223">
          <w:rPr>
            <w:noProof/>
            <w:webHidden/>
          </w:rPr>
          <w:fldChar w:fldCharType="begin"/>
        </w:r>
        <w:r w:rsidRPr="000C3223">
          <w:rPr>
            <w:noProof/>
            <w:webHidden/>
          </w:rPr>
          <w:instrText xml:space="preserve"> PAGEREF _Toc211722987 \h </w:instrText>
        </w:r>
        <w:r w:rsidRPr="000C3223">
          <w:rPr>
            <w:noProof/>
            <w:webHidden/>
          </w:rPr>
        </w:r>
        <w:r w:rsidRPr="000C3223">
          <w:rPr>
            <w:noProof/>
            <w:webHidden/>
          </w:rPr>
          <w:fldChar w:fldCharType="separate"/>
        </w:r>
        <w:r w:rsidRPr="000C3223">
          <w:rPr>
            <w:noProof/>
            <w:webHidden/>
          </w:rPr>
          <w:t>4</w:t>
        </w:r>
        <w:r w:rsidRPr="000C3223">
          <w:rPr>
            <w:noProof/>
            <w:webHidden/>
          </w:rPr>
          <w:fldChar w:fldCharType="end"/>
        </w:r>
      </w:hyperlink>
    </w:p>
    <w:p w14:paraId="7BF0025F" w14:textId="77777777" w:rsidR="00A503C6" w:rsidRPr="000C3223" w:rsidRDefault="00A503C6">
      <w:pPr>
        <w:pStyle w:val="21"/>
        <w:tabs>
          <w:tab w:val="left" w:pos="1293"/>
        </w:tabs>
        <w:rPr>
          <w:noProof/>
          <w:sz w:val="24"/>
          <w:szCs w:val="24"/>
          <w:lang w:val="ru-RU" w:eastAsia="ru-RU"/>
        </w:rPr>
      </w:pPr>
      <w:hyperlink w:anchor="_Toc211722988" w:history="1">
        <w:r w:rsidRPr="000C3223">
          <w:rPr>
            <w:rStyle w:val="af1"/>
            <w:noProof/>
            <w:lang w:eastAsia="en-US"/>
          </w:rPr>
          <w:t>2.1</w:t>
        </w:r>
        <w:r w:rsidRPr="000C3223">
          <w:rPr>
            <w:noProof/>
            <w:sz w:val="24"/>
            <w:szCs w:val="24"/>
            <w:lang w:val="ru-RU" w:eastAsia="ru-RU"/>
          </w:rPr>
          <w:tab/>
        </w:r>
        <w:r w:rsidRPr="000C3223">
          <w:rPr>
            <w:rStyle w:val="af1"/>
            <w:noProof/>
            <w:lang w:eastAsia="en-US"/>
          </w:rPr>
          <w:t>Существующие проблемы</w:t>
        </w:r>
        <w:r w:rsidRPr="000C3223">
          <w:rPr>
            <w:noProof/>
            <w:webHidden/>
          </w:rPr>
          <w:tab/>
        </w:r>
        <w:r w:rsidRPr="000C3223">
          <w:rPr>
            <w:noProof/>
            <w:webHidden/>
          </w:rPr>
          <w:fldChar w:fldCharType="begin"/>
        </w:r>
        <w:r w:rsidRPr="000C3223">
          <w:rPr>
            <w:noProof/>
            <w:webHidden/>
          </w:rPr>
          <w:instrText xml:space="preserve"> PAGEREF _Toc211722988 \h </w:instrText>
        </w:r>
        <w:r w:rsidRPr="000C3223">
          <w:rPr>
            <w:noProof/>
            <w:webHidden/>
          </w:rPr>
        </w:r>
        <w:r w:rsidRPr="000C3223">
          <w:rPr>
            <w:noProof/>
            <w:webHidden/>
          </w:rPr>
          <w:fldChar w:fldCharType="separate"/>
        </w:r>
        <w:r w:rsidRPr="000C3223">
          <w:rPr>
            <w:noProof/>
            <w:webHidden/>
          </w:rPr>
          <w:t>4</w:t>
        </w:r>
        <w:r w:rsidRPr="000C3223">
          <w:rPr>
            <w:noProof/>
            <w:webHidden/>
          </w:rPr>
          <w:fldChar w:fldCharType="end"/>
        </w:r>
      </w:hyperlink>
    </w:p>
    <w:p w14:paraId="419802DA" w14:textId="77777777" w:rsidR="00A503C6" w:rsidRPr="000C3223" w:rsidRDefault="00A503C6">
      <w:pPr>
        <w:pStyle w:val="21"/>
        <w:tabs>
          <w:tab w:val="left" w:pos="1293"/>
        </w:tabs>
        <w:rPr>
          <w:noProof/>
          <w:sz w:val="24"/>
          <w:szCs w:val="24"/>
          <w:lang w:val="ru-RU" w:eastAsia="ru-RU"/>
        </w:rPr>
      </w:pPr>
      <w:hyperlink w:anchor="_Toc211722989" w:history="1">
        <w:r w:rsidRPr="000C3223">
          <w:rPr>
            <w:rStyle w:val="af1"/>
            <w:noProof/>
            <w:lang w:eastAsia="en-US"/>
          </w:rPr>
          <w:t>2.2</w:t>
        </w:r>
        <w:r w:rsidRPr="000C3223">
          <w:rPr>
            <w:noProof/>
            <w:sz w:val="24"/>
            <w:szCs w:val="24"/>
            <w:lang w:val="ru-RU" w:eastAsia="ru-RU"/>
          </w:rPr>
          <w:tab/>
        </w:r>
        <w:r w:rsidRPr="000C3223">
          <w:rPr>
            <w:rStyle w:val="af1"/>
            <w:noProof/>
            <w:lang w:eastAsia="en-US"/>
          </w:rPr>
          <w:t>Предполагаемое решение</w:t>
        </w:r>
        <w:r w:rsidRPr="000C3223">
          <w:rPr>
            <w:noProof/>
            <w:webHidden/>
          </w:rPr>
          <w:tab/>
        </w:r>
        <w:r w:rsidRPr="000C3223">
          <w:rPr>
            <w:noProof/>
            <w:webHidden/>
          </w:rPr>
          <w:fldChar w:fldCharType="begin"/>
        </w:r>
        <w:r w:rsidRPr="000C3223">
          <w:rPr>
            <w:noProof/>
            <w:webHidden/>
          </w:rPr>
          <w:instrText xml:space="preserve"> PAGEREF _Toc211722989 \h </w:instrText>
        </w:r>
        <w:r w:rsidRPr="000C3223">
          <w:rPr>
            <w:noProof/>
            <w:webHidden/>
          </w:rPr>
        </w:r>
        <w:r w:rsidRPr="000C3223">
          <w:rPr>
            <w:noProof/>
            <w:webHidden/>
          </w:rPr>
          <w:fldChar w:fldCharType="separate"/>
        </w:r>
        <w:r w:rsidRPr="000C3223">
          <w:rPr>
            <w:noProof/>
            <w:webHidden/>
          </w:rPr>
          <w:t>4</w:t>
        </w:r>
        <w:r w:rsidRPr="000C3223">
          <w:rPr>
            <w:noProof/>
            <w:webHidden/>
          </w:rPr>
          <w:fldChar w:fldCharType="end"/>
        </w:r>
      </w:hyperlink>
    </w:p>
    <w:p w14:paraId="7FB24746" w14:textId="77777777" w:rsidR="00A503C6" w:rsidRPr="000C3223" w:rsidRDefault="00A503C6">
      <w:pPr>
        <w:pStyle w:val="11"/>
        <w:tabs>
          <w:tab w:val="left" w:pos="432"/>
        </w:tabs>
        <w:rPr>
          <w:noProof/>
          <w:sz w:val="24"/>
          <w:szCs w:val="24"/>
          <w:lang w:val="ru-RU" w:eastAsia="ru-RU"/>
        </w:rPr>
      </w:pPr>
      <w:hyperlink w:anchor="_Toc211722990" w:history="1">
        <w:r w:rsidRPr="000C3223">
          <w:rPr>
            <w:rStyle w:val="af1"/>
            <w:noProof/>
            <w:lang w:eastAsia="en-US"/>
          </w:rPr>
          <w:t>3.</w:t>
        </w:r>
        <w:r w:rsidRPr="000C3223">
          <w:rPr>
            <w:noProof/>
            <w:sz w:val="24"/>
            <w:szCs w:val="24"/>
            <w:lang w:val="ru-RU" w:eastAsia="ru-RU"/>
          </w:rPr>
          <w:tab/>
        </w:r>
        <w:r w:rsidRPr="000C3223">
          <w:rPr>
            <w:rStyle w:val="af1"/>
            <w:noProof/>
            <w:lang w:eastAsia="en-US"/>
          </w:rPr>
          <w:t>Требования к программному решению</w:t>
        </w:r>
        <w:r w:rsidRPr="000C3223">
          <w:rPr>
            <w:noProof/>
            <w:webHidden/>
          </w:rPr>
          <w:tab/>
        </w:r>
        <w:r w:rsidRPr="000C3223">
          <w:rPr>
            <w:noProof/>
            <w:webHidden/>
          </w:rPr>
          <w:fldChar w:fldCharType="begin"/>
        </w:r>
        <w:r w:rsidRPr="000C3223">
          <w:rPr>
            <w:noProof/>
            <w:webHidden/>
          </w:rPr>
          <w:instrText xml:space="preserve"> PAGEREF _Toc211722990 \h </w:instrText>
        </w:r>
        <w:r w:rsidRPr="000C3223">
          <w:rPr>
            <w:noProof/>
            <w:webHidden/>
          </w:rPr>
        </w:r>
        <w:r w:rsidRPr="000C3223">
          <w:rPr>
            <w:noProof/>
            <w:webHidden/>
          </w:rPr>
          <w:fldChar w:fldCharType="separate"/>
        </w:r>
        <w:r w:rsidRPr="000C3223">
          <w:rPr>
            <w:noProof/>
            <w:webHidden/>
          </w:rPr>
          <w:t>4</w:t>
        </w:r>
        <w:r w:rsidRPr="000C3223">
          <w:rPr>
            <w:noProof/>
            <w:webHidden/>
          </w:rPr>
          <w:fldChar w:fldCharType="end"/>
        </w:r>
      </w:hyperlink>
    </w:p>
    <w:p w14:paraId="75653FB6" w14:textId="77777777" w:rsidR="00A503C6" w:rsidRPr="000C3223" w:rsidRDefault="00A503C6">
      <w:pPr>
        <w:pStyle w:val="21"/>
        <w:tabs>
          <w:tab w:val="left" w:pos="1293"/>
        </w:tabs>
        <w:rPr>
          <w:noProof/>
          <w:sz w:val="24"/>
          <w:szCs w:val="24"/>
          <w:lang w:val="ru-RU" w:eastAsia="ru-RU"/>
        </w:rPr>
      </w:pPr>
      <w:hyperlink w:anchor="_Toc211722991" w:history="1">
        <w:r w:rsidRPr="000C3223">
          <w:rPr>
            <w:rStyle w:val="af1"/>
            <w:noProof/>
            <w:lang w:eastAsia="en-US"/>
          </w:rPr>
          <w:t>3.1</w:t>
        </w:r>
        <w:r w:rsidRPr="000C3223">
          <w:rPr>
            <w:noProof/>
            <w:sz w:val="24"/>
            <w:szCs w:val="24"/>
            <w:lang w:val="ru-RU" w:eastAsia="ru-RU"/>
          </w:rPr>
          <w:tab/>
        </w:r>
        <w:r w:rsidRPr="000C3223">
          <w:rPr>
            <w:rStyle w:val="af1"/>
            <w:noProof/>
            <w:lang w:eastAsia="en-US"/>
          </w:rPr>
          <w:t>Роли</w:t>
        </w:r>
        <w:r w:rsidRPr="000C3223">
          <w:rPr>
            <w:noProof/>
            <w:webHidden/>
          </w:rPr>
          <w:tab/>
        </w:r>
        <w:r w:rsidRPr="000C3223">
          <w:rPr>
            <w:noProof/>
            <w:webHidden/>
          </w:rPr>
          <w:fldChar w:fldCharType="begin"/>
        </w:r>
        <w:r w:rsidRPr="000C3223">
          <w:rPr>
            <w:noProof/>
            <w:webHidden/>
          </w:rPr>
          <w:instrText xml:space="preserve"> PAGEREF _Toc211722991 \h </w:instrText>
        </w:r>
        <w:r w:rsidRPr="000C3223">
          <w:rPr>
            <w:noProof/>
            <w:webHidden/>
          </w:rPr>
        </w:r>
        <w:r w:rsidRPr="000C3223">
          <w:rPr>
            <w:noProof/>
            <w:webHidden/>
          </w:rPr>
          <w:fldChar w:fldCharType="separate"/>
        </w:r>
        <w:r w:rsidRPr="000C3223">
          <w:rPr>
            <w:noProof/>
            <w:webHidden/>
          </w:rPr>
          <w:t>4</w:t>
        </w:r>
        <w:r w:rsidRPr="000C3223">
          <w:rPr>
            <w:noProof/>
            <w:webHidden/>
          </w:rPr>
          <w:fldChar w:fldCharType="end"/>
        </w:r>
      </w:hyperlink>
    </w:p>
    <w:p w14:paraId="484A2FEA" w14:textId="77777777" w:rsidR="00A503C6" w:rsidRPr="000C3223" w:rsidRDefault="00A503C6">
      <w:pPr>
        <w:pStyle w:val="21"/>
        <w:tabs>
          <w:tab w:val="left" w:pos="1293"/>
        </w:tabs>
        <w:rPr>
          <w:noProof/>
          <w:sz w:val="24"/>
          <w:szCs w:val="24"/>
          <w:lang w:val="ru-RU" w:eastAsia="ru-RU"/>
        </w:rPr>
      </w:pPr>
      <w:hyperlink w:anchor="_Toc211722992" w:history="1">
        <w:r w:rsidRPr="000C3223">
          <w:rPr>
            <w:rStyle w:val="af1"/>
            <w:noProof/>
            <w:lang w:eastAsia="en-US"/>
          </w:rPr>
          <w:t>3.2</w:t>
        </w:r>
        <w:r w:rsidRPr="000C3223">
          <w:rPr>
            <w:noProof/>
            <w:sz w:val="24"/>
            <w:szCs w:val="24"/>
            <w:lang w:val="ru-RU" w:eastAsia="ru-RU"/>
          </w:rPr>
          <w:tab/>
        </w:r>
        <w:r w:rsidRPr="000C3223">
          <w:rPr>
            <w:rStyle w:val="af1"/>
            <w:noProof/>
            <w:lang w:eastAsia="en-US"/>
          </w:rPr>
          <w:t>Функциональные требования для роли Роль1</w:t>
        </w:r>
        <w:r w:rsidRPr="000C3223">
          <w:rPr>
            <w:noProof/>
            <w:webHidden/>
          </w:rPr>
          <w:tab/>
        </w:r>
        <w:r w:rsidRPr="000C3223">
          <w:rPr>
            <w:noProof/>
            <w:webHidden/>
          </w:rPr>
          <w:fldChar w:fldCharType="begin"/>
        </w:r>
        <w:r w:rsidRPr="000C3223">
          <w:rPr>
            <w:noProof/>
            <w:webHidden/>
          </w:rPr>
          <w:instrText xml:space="preserve"> PAGEREF _Toc211722992 \h </w:instrText>
        </w:r>
        <w:r w:rsidRPr="000C3223">
          <w:rPr>
            <w:noProof/>
            <w:webHidden/>
          </w:rPr>
        </w:r>
        <w:r w:rsidRPr="000C3223">
          <w:rPr>
            <w:noProof/>
            <w:webHidden/>
          </w:rPr>
          <w:fldChar w:fldCharType="separate"/>
        </w:r>
        <w:r w:rsidRPr="000C3223">
          <w:rPr>
            <w:noProof/>
            <w:webHidden/>
          </w:rPr>
          <w:t>4</w:t>
        </w:r>
        <w:r w:rsidRPr="000C3223">
          <w:rPr>
            <w:noProof/>
            <w:webHidden/>
          </w:rPr>
          <w:fldChar w:fldCharType="end"/>
        </w:r>
      </w:hyperlink>
    </w:p>
    <w:p w14:paraId="611CF527" w14:textId="77777777" w:rsidR="00A503C6" w:rsidRPr="000C3223" w:rsidRDefault="00A503C6">
      <w:pPr>
        <w:pStyle w:val="31"/>
        <w:rPr>
          <w:noProof/>
          <w:sz w:val="24"/>
          <w:szCs w:val="24"/>
          <w:lang w:val="ru-RU" w:eastAsia="ru-RU"/>
        </w:rPr>
      </w:pPr>
      <w:hyperlink w:anchor="_Toc211722993" w:history="1">
        <w:r w:rsidRPr="000C3223">
          <w:rPr>
            <w:rStyle w:val="af1"/>
            <w:noProof/>
            <w:lang w:eastAsia="en-US"/>
          </w:rPr>
          <w:t>3.2.1</w:t>
        </w:r>
        <w:r w:rsidRPr="000C3223">
          <w:rPr>
            <w:noProof/>
            <w:sz w:val="24"/>
            <w:szCs w:val="24"/>
            <w:lang w:val="ru-RU" w:eastAsia="ru-RU"/>
          </w:rPr>
          <w:tab/>
        </w:r>
        <w:r w:rsidRPr="000C3223">
          <w:rPr>
            <w:rStyle w:val="af1"/>
            <w:noProof/>
            <w:lang w:eastAsia="en-US"/>
          </w:rPr>
          <w:t>&lt;Use Case Name 1&gt;</w:t>
        </w:r>
        <w:r w:rsidRPr="000C3223">
          <w:rPr>
            <w:noProof/>
            <w:webHidden/>
          </w:rPr>
          <w:tab/>
        </w:r>
        <w:r w:rsidRPr="000C3223">
          <w:rPr>
            <w:noProof/>
            <w:webHidden/>
          </w:rPr>
          <w:fldChar w:fldCharType="begin"/>
        </w:r>
        <w:r w:rsidRPr="000C3223">
          <w:rPr>
            <w:noProof/>
            <w:webHidden/>
          </w:rPr>
          <w:instrText xml:space="preserve"> PAGEREF _Toc211722993 \h </w:instrText>
        </w:r>
        <w:r w:rsidRPr="000C3223">
          <w:rPr>
            <w:noProof/>
            <w:webHidden/>
          </w:rPr>
        </w:r>
        <w:r w:rsidRPr="000C3223">
          <w:rPr>
            <w:noProof/>
            <w:webHidden/>
          </w:rPr>
          <w:fldChar w:fldCharType="separate"/>
        </w:r>
        <w:r w:rsidRPr="000C3223">
          <w:rPr>
            <w:noProof/>
            <w:webHidden/>
          </w:rPr>
          <w:t>4</w:t>
        </w:r>
        <w:r w:rsidRPr="000C3223">
          <w:rPr>
            <w:noProof/>
            <w:webHidden/>
          </w:rPr>
          <w:fldChar w:fldCharType="end"/>
        </w:r>
      </w:hyperlink>
    </w:p>
    <w:p w14:paraId="2EF5CE82" w14:textId="77777777" w:rsidR="00A503C6" w:rsidRPr="000C3223" w:rsidRDefault="00A503C6">
      <w:pPr>
        <w:pStyle w:val="31"/>
        <w:rPr>
          <w:noProof/>
          <w:sz w:val="24"/>
          <w:szCs w:val="24"/>
          <w:lang w:val="ru-RU" w:eastAsia="ru-RU"/>
        </w:rPr>
      </w:pPr>
      <w:hyperlink w:anchor="_Toc211722994" w:history="1">
        <w:r w:rsidRPr="000C3223">
          <w:rPr>
            <w:rStyle w:val="af1"/>
            <w:noProof/>
            <w:lang w:eastAsia="en-US"/>
          </w:rPr>
          <w:t>3.2.2</w:t>
        </w:r>
        <w:r w:rsidRPr="000C3223">
          <w:rPr>
            <w:noProof/>
            <w:sz w:val="24"/>
            <w:szCs w:val="24"/>
            <w:lang w:val="ru-RU" w:eastAsia="ru-RU"/>
          </w:rPr>
          <w:tab/>
        </w:r>
        <w:r w:rsidRPr="000C3223">
          <w:rPr>
            <w:rStyle w:val="af1"/>
            <w:noProof/>
            <w:lang w:eastAsia="en-US"/>
          </w:rPr>
          <w:t>&lt;Use Case Name 2&gt;</w:t>
        </w:r>
        <w:r w:rsidRPr="000C3223">
          <w:rPr>
            <w:noProof/>
            <w:webHidden/>
          </w:rPr>
          <w:tab/>
        </w:r>
        <w:r w:rsidRPr="000C3223">
          <w:rPr>
            <w:noProof/>
            <w:webHidden/>
          </w:rPr>
          <w:fldChar w:fldCharType="begin"/>
        </w:r>
        <w:r w:rsidRPr="000C3223">
          <w:rPr>
            <w:noProof/>
            <w:webHidden/>
          </w:rPr>
          <w:instrText xml:space="preserve"> PAGEREF _Toc211722994 \h </w:instrText>
        </w:r>
        <w:r w:rsidRPr="000C3223">
          <w:rPr>
            <w:noProof/>
            <w:webHidden/>
          </w:rPr>
        </w:r>
        <w:r w:rsidRPr="000C3223">
          <w:rPr>
            <w:noProof/>
            <w:webHidden/>
          </w:rPr>
          <w:fldChar w:fldCharType="separate"/>
        </w:r>
        <w:r w:rsidRPr="000C3223">
          <w:rPr>
            <w:noProof/>
            <w:webHidden/>
          </w:rPr>
          <w:t>4</w:t>
        </w:r>
        <w:r w:rsidRPr="000C3223">
          <w:rPr>
            <w:noProof/>
            <w:webHidden/>
          </w:rPr>
          <w:fldChar w:fldCharType="end"/>
        </w:r>
      </w:hyperlink>
    </w:p>
    <w:p w14:paraId="270015F0" w14:textId="77777777" w:rsidR="00A503C6" w:rsidRPr="000C3223" w:rsidRDefault="00A503C6">
      <w:pPr>
        <w:pStyle w:val="21"/>
        <w:tabs>
          <w:tab w:val="left" w:pos="1293"/>
        </w:tabs>
        <w:rPr>
          <w:noProof/>
          <w:sz w:val="24"/>
          <w:szCs w:val="24"/>
          <w:lang w:val="ru-RU" w:eastAsia="ru-RU"/>
        </w:rPr>
      </w:pPr>
      <w:hyperlink w:anchor="_Toc211722995" w:history="1">
        <w:r w:rsidRPr="000C3223">
          <w:rPr>
            <w:rStyle w:val="af1"/>
            <w:noProof/>
            <w:lang w:eastAsia="en-US"/>
          </w:rPr>
          <w:t>3.3</w:t>
        </w:r>
        <w:r w:rsidRPr="000C3223">
          <w:rPr>
            <w:noProof/>
            <w:sz w:val="24"/>
            <w:szCs w:val="24"/>
            <w:lang w:val="ru-RU" w:eastAsia="ru-RU"/>
          </w:rPr>
          <w:tab/>
        </w:r>
        <w:r w:rsidRPr="000C3223">
          <w:rPr>
            <w:rStyle w:val="af1"/>
            <w:noProof/>
            <w:lang w:eastAsia="en-US"/>
          </w:rPr>
          <w:t>Функциональные требования для роли Роль2</w:t>
        </w:r>
        <w:r w:rsidRPr="000C3223">
          <w:rPr>
            <w:noProof/>
            <w:webHidden/>
          </w:rPr>
          <w:tab/>
        </w:r>
        <w:r w:rsidRPr="000C3223">
          <w:rPr>
            <w:noProof/>
            <w:webHidden/>
          </w:rPr>
          <w:fldChar w:fldCharType="begin"/>
        </w:r>
        <w:r w:rsidRPr="000C3223">
          <w:rPr>
            <w:noProof/>
            <w:webHidden/>
          </w:rPr>
          <w:instrText xml:space="preserve"> PAGEREF _Toc211722995 \h </w:instrText>
        </w:r>
        <w:r w:rsidRPr="000C3223">
          <w:rPr>
            <w:noProof/>
            <w:webHidden/>
          </w:rPr>
        </w:r>
        <w:r w:rsidRPr="000C3223">
          <w:rPr>
            <w:noProof/>
            <w:webHidden/>
          </w:rPr>
          <w:fldChar w:fldCharType="separate"/>
        </w:r>
        <w:r w:rsidRPr="000C3223">
          <w:rPr>
            <w:noProof/>
            <w:webHidden/>
          </w:rPr>
          <w:t>4</w:t>
        </w:r>
        <w:r w:rsidRPr="000C3223">
          <w:rPr>
            <w:noProof/>
            <w:webHidden/>
          </w:rPr>
          <w:fldChar w:fldCharType="end"/>
        </w:r>
      </w:hyperlink>
    </w:p>
    <w:p w14:paraId="49566151" w14:textId="77777777" w:rsidR="00A503C6" w:rsidRPr="000C3223" w:rsidRDefault="00A503C6">
      <w:pPr>
        <w:pStyle w:val="31"/>
        <w:rPr>
          <w:noProof/>
          <w:sz w:val="24"/>
          <w:szCs w:val="24"/>
          <w:lang w:val="ru-RU" w:eastAsia="ru-RU"/>
        </w:rPr>
      </w:pPr>
      <w:hyperlink w:anchor="_Toc211722996" w:history="1">
        <w:r w:rsidRPr="000C3223">
          <w:rPr>
            <w:rStyle w:val="af1"/>
            <w:noProof/>
            <w:lang w:eastAsia="en-US"/>
          </w:rPr>
          <w:t>3.3.1</w:t>
        </w:r>
        <w:r w:rsidRPr="000C3223">
          <w:rPr>
            <w:noProof/>
            <w:sz w:val="24"/>
            <w:szCs w:val="24"/>
            <w:lang w:val="ru-RU" w:eastAsia="ru-RU"/>
          </w:rPr>
          <w:tab/>
        </w:r>
        <w:r w:rsidRPr="000C3223">
          <w:rPr>
            <w:rStyle w:val="af1"/>
            <w:noProof/>
            <w:lang w:eastAsia="en-US"/>
          </w:rPr>
          <w:t>&lt;Use Case Name 1&gt;</w:t>
        </w:r>
        <w:r w:rsidRPr="000C3223">
          <w:rPr>
            <w:noProof/>
            <w:webHidden/>
          </w:rPr>
          <w:tab/>
        </w:r>
        <w:r w:rsidRPr="000C3223">
          <w:rPr>
            <w:noProof/>
            <w:webHidden/>
          </w:rPr>
          <w:fldChar w:fldCharType="begin"/>
        </w:r>
        <w:r w:rsidRPr="000C3223">
          <w:rPr>
            <w:noProof/>
            <w:webHidden/>
          </w:rPr>
          <w:instrText xml:space="preserve"> PAGEREF _Toc211722996 \h </w:instrText>
        </w:r>
        <w:r w:rsidRPr="000C3223">
          <w:rPr>
            <w:noProof/>
            <w:webHidden/>
          </w:rPr>
        </w:r>
        <w:r w:rsidRPr="000C3223">
          <w:rPr>
            <w:noProof/>
            <w:webHidden/>
          </w:rPr>
          <w:fldChar w:fldCharType="separate"/>
        </w:r>
        <w:r w:rsidRPr="000C3223">
          <w:rPr>
            <w:noProof/>
            <w:webHidden/>
          </w:rPr>
          <w:t>4</w:t>
        </w:r>
        <w:r w:rsidRPr="000C3223">
          <w:rPr>
            <w:noProof/>
            <w:webHidden/>
          </w:rPr>
          <w:fldChar w:fldCharType="end"/>
        </w:r>
      </w:hyperlink>
    </w:p>
    <w:p w14:paraId="11E0450F" w14:textId="77777777" w:rsidR="00A503C6" w:rsidRPr="000C3223" w:rsidRDefault="00A503C6">
      <w:pPr>
        <w:pStyle w:val="31"/>
        <w:rPr>
          <w:noProof/>
          <w:sz w:val="24"/>
          <w:szCs w:val="24"/>
          <w:lang w:val="ru-RU" w:eastAsia="ru-RU"/>
        </w:rPr>
      </w:pPr>
      <w:hyperlink w:anchor="_Toc211722997" w:history="1">
        <w:r w:rsidRPr="000C3223">
          <w:rPr>
            <w:rStyle w:val="af1"/>
            <w:noProof/>
            <w:lang w:eastAsia="en-US"/>
          </w:rPr>
          <w:t>3.3.2</w:t>
        </w:r>
        <w:r w:rsidRPr="000C3223">
          <w:rPr>
            <w:noProof/>
            <w:sz w:val="24"/>
            <w:szCs w:val="24"/>
            <w:lang w:val="ru-RU" w:eastAsia="ru-RU"/>
          </w:rPr>
          <w:tab/>
        </w:r>
        <w:r w:rsidRPr="000C3223">
          <w:rPr>
            <w:rStyle w:val="af1"/>
            <w:noProof/>
            <w:lang w:eastAsia="en-US"/>
          </w:rPr>
          <w:t>&lt;Use Case Name 2&gt;</w:t>
        </w:r>
        <w:r w:rsidRPr="000C3223">
          <w:rPr>
            <w:noProof/>
            <w:webHidden/>
          </w:rPr>
          <w:tab/>
        </w:r>
        <w:r w:rsidRPr="000C3223">
          <w:rPr>
            <w:noProof/>
            <w:webHidden/>
          </w:rPr>
          <w:fldChar w:fldCharType="begin"/>
        </w:r>
        <w:r w:rsidRPr="000C3223">
          <w:rPr>
            <w:noProof/>
            <w:webHidden/>
          </w:rPr>
          <w:instrText xml:space="preserve"> PAGEREF _Toc211722997 \h </w:instrText>
        </w:r>
        <w:r w:rsidRPr="000C3223">
          <w:rPr>
            <w:noProof/>
            <w:webHidden/>
          </w:rPr>
        </w:r>
        <w:r w:rsidRPr="000C3223">
          <w:rPr>
            <w:noProof/>
            <w:webHidden/>
          </w:rPr>
          <w:fldChar w:fldCharType="separate"/>
        </w:r>
        <w:r w:rsidRPr="000C3223">
          <w:rPr>
            <w:noProof/>
            <w:webHidden/>
          </w:rPr>
          <w:t>4</w:t>
        </w:r>
        <w:r w:rsidRPr="000C3223">
          <w:rPr>
            <w:noProof/>
            <w:webHidden/>
          </w:rPr>
          <w:fldChar w:fldCharType="end"/>
        </w:r>
      </w:hyperlink>
    </w:p>
    <w:p w14:paraId="63C601C0" w14:textId="77777777" w:rsidR="00A503C6" w:rsidRPr="000C3223" w:rsidRDefault="00A503C6">
      <w:pPr>
        <w:pStyle w:val="21"/>
        <w:tabs>
          <w:tab w:val="left" w:pos="1293"/>
        </w:tabs>
        <w:rPr>
          <w:noProof/>
          <w:sz w:val="24"/>
          <w:szCs w:val="24"/>
          <w:lang w:val="ru-RU" w:eastAsia="ru-RU"/>
        </w:rPr>
      </w:pPr>
      <w:hyperlink w:anchor="_Toc211722998" w:history="1">
        <w:r w:rsidRPr="000C3223">
          <w:rPr>
            <w:rStyle w:val="af1"/>
            <w:noProof/>
            <w:lang w:eastAsia="en-US"/>
          </w:rPr>
          <w:t>3.4</w:t>
        </w:r>
        <w:r w:rsidRPr="000C3223">
          <w:rPr>
            <w:noProof/>
            <w:sz w:val="24"/>
            <w:szCs w:val="24"/>
            <w:lang w:val="ru-RU" w:eastAsia="ru-RU"/>
          </w:rPr>
          <w:tab/>
        </w:r>
        <w:r w:rsidRPr="000C3223">
          <w:rPr>
            <w:rStyle w:val="af1"/>
            <w:noProof/>
            <w:lang w:eastAsia="en-US"/>
          </w:rPr>
          <w:t>Нефункциональные требования</w:t>
        </w:r>
        <w:r w:rsidRPr="000C3223">
          <w:rPr>
            <w:noProof/>
            <w:webHidden/>
          </w:rPr>
          <w:tab/>
        </w:r>
        <w:r w:rsidRPr="000C3223">
          <w:rPr>
            <w:noProof/>
            <w:webHidden/>
          </w:rPr>
          <w:fldChar w:fldCharType="begin"/>
        </w:r>
        <w:r w:rsidRPr="000C3223">
          <w:rPr>
            <w:noProof/>
            <w:webHidden/>
          </w:rPr>
          <w:instrText xml:space="preserve"> PAGEREF _Toc211722998 \h </w:instrText>
        </w:r>
        <w:r w:rsidRPr="000C3223">
          <w:rPr>
            <w:noProof/>
            <w:webHidden/>
          </w:rPr>
        </w:r>
        <w:r w:rsidRPr="000C3223">
          <w:rPr>
            <w:noProof/>
            <w:webHidden/>
          </w:rPr>
          <w:fldChar w:fldCharType="separate"/>
        </w:r>
        <w:r w:rsidRPr="000C3223">
          <w:rPr>
            <w:noProof/>
            <w:webHidden/>
          </w:rPr>
          <w:t>4</w:t>
        </w:r>
        <w:r w:rsidRPr="000C3223">
          <w:rPr>
            <w:noProof/>
            <w:webHidden/>
          </w:rPr>
          <w:fldChar w:fldCharType="end"/>
        </w:r>
      </w:hyperlink>
    </w:p>
    <w:p w14:paraId="3E3E1085" w14:textId="77777777" w:rsidR="00A503C6" w:rsidRPr="000C3223" w:rsidRDefault="00A503C6">
      <w:pPr>
        <w:pStyle w:val="11"/>
        <w:tabs>
          <w:tab w:val="left" w:pos="432"/>
        </w:tabs>
        <w:rPr>
          <w:noProof/>
          <w:sz w:val="24"/>
          <w:szCs w:val="24"/>
          <w:lang w:val="ru-RU" w:eastAsia="ru-RU"/>
        </w:rPr>
      </w:pPr>
      <w:hyperlink w:anchor="_Toc211722999" w:history="1">
        <w:r w:rsidRPr="000C3223">
          <w:rPr>
            <w:rStyle w:val="af1"/>
            <w:noProof/>
            <w:lang w:eastAsia="en-US"/>
          </w:rPr>
          <w:t>4.</w:t>
        </w:r>
        <w:r w:rsidRPr="000C3223">
          <w:rPr>
            <w:noProof/>
            <w:sz w:val="24"/>
            <w:szCs w:val="24"/>
            <w:lang w:val="ru-RU" w:eastAsia="ru-RU"/>
          </w:rPr>
          <w:tab/>
        </w:r>
        <w:r w:rsidRPr="000C3223">
          <w:rPr>
            <w:rStyle w:val="af1"/>
            <w:noProof/>
            <w:lang w:eastAsia="en-US"/>
          </w:rPr>
          <w:t>Обзор архитектуры</w:t>
        </w:r>
        <w:r w:rsidRPr="000C3223">
          <w:rPr>
            <w:noProof/>
            <w:webHidden/>
          </w:rPr>
          <w:tab/>
        </w:r>
        <w:r w:rsidRPr="000C3223">
          <w:rPr>
            <w:noProof/>
            <w:webHidden/>
          </w:rPr>
          <w:fldChar w:fldCharType="begin"/>
        </w:r>
        <w:r w:rsidRPr="000C3223">
          <w:rPr>
            <w:noProof/>
            <w:webHidden/>
          </w:rPr>
          <w:instrText xml:space="preserve"> PAGEREF _Toc211722999 \h </w:instrText>
        </w:r>
        <w:r w:rsidRPr="000C3223">
          <w:rPr>
            <w:noProof/>
            <w:webHidden/>
          </w:rPr>
        </w:r>
        <w:r w:rsidRPr="000C3223">
          <w:rPr>
            <w:noProof/>
            <w:webHidden/>
          </w:rPr>
          <w:fldChar w:fldCharType="separate"/>
        </w:r>
        <w:r w:rsidRPr="000C3223">
          <w:rPr>
            <w:noProof/>
            <w:webHidden/>
          </w:rPr>
          <w:t>5</w:t>
        </w:r>
        <w:r w:rsidRPr="000C3223">
          <w:rPr>
            <w:noProof/>
            <w:webHidden/>
          </w:rPr>
          <w:fldChar w:fldCharType="end"/>
        </w:r>
      </w:hyperlink>
    </w:p>
    <w:p w14:paraId="6E0C9C20" w14:textId="77777777" w:rsidR="00A503C6" w:rsidRPr="000C3223" w:rsidRDefault="00A503C6">
      <w:pPr>
        <w:pStyle w:val="31"/>
        <w:rPr>
          <w:noProof/>
          <w:sz w:val="24"/>
          <w:szCs w:val="24"/>
          <w:lang w:val="ru-RU" w:eastAsia="ru-RU"/>
        </w:rPr>
      </w:pPr>
      <w:hyperlink w:anchor="_Toc211723000" w:history="1">
        <w:r w:rsidRPr="000C3223">
          <w:rPr>
            <w:rStyle w:val="af1"/>
            <w:noProof/>
            <w:lang w:eastAsia="en-US"/>
          </w:rPr>
          <w:t>4.1.1</w:t>
        </w:r>
        <w:r w:rsidRPr="000C3223">
          <w:rPr>
            <w:noProof/>
            <w:sz w:val="24"/>
            <w:szCs w:val="24"/>
            <w:lang w:val="ru-RU" w:eastAsia="ru-RU"/>
          </w:rPr>
          <w:tab/>
        </w:r>
        <w:r w:rsidRPr="000C3223">
          <w:rPr>
            <w:rStyle w:val="af1"/>
            <w:noProof/>
            <w:lang w:eastAsia="en-US"/>
          </w:rPr>
          <w:t>Компонентная модель системы</w:t>
        </w:r>
        <w:r w:rsidRPr="000C3223">
          <w:rPr>
            <w:noProof/>
            <w:webHidden/>
          </w:rPr>
          <w:tab/>
        </w:r>
        <w:r w:rsidRPr="000C3223">
          <w:rPr>
            <w:noProof/>
            <w:webHidden/>
          </w:rPr>
          <w:fldChar w:fldCharType="begin"/>
        </w:r>
        <w:r w:rsidRPr="000C3223">
          <w:rPr>
            <w:noProof/>
            <w:webHidden/>
          </w:rPr>
          <w:instrText xml:space="preserve"> PAGEREF _Toc211723000 \h </w:instrText>
        </w:r>
        <w:r w:rsidRPr="000C3223">
          <w:rPr>
            <w:noProof/>
            <w:webHidden/>
          </w:rPr>
        </w:r>
        <w:r w:rsidRPr="000C3223">
          <w:rPr>
            <w:noProof/>
            <w:webHidden/>
          </w:rPr>
          <w:fldChar w:fldCharType="separate"/>
        </w:r>
        <w:r w:rsidRPr="000C3223">
          <w:rPr>
            <w:noProof/>
            <w:webHidden/>
          </w:rPr>
          <w:t>5</w:t>
        </w:r>
        <w:r w:rsidRPr="000C3223">
          <w:rPr>
            <w:noProof/>
            <w:webHidden/>
          </w:rPr>
          <w:fldChar w:fldCharType="end"/>
        </w:r>
      </w:hyperlink>
    </w:p>
    <w:p w14:paraId="74CE6159" w14:textId="77777777" w:rsidR="00A503C6" w:rsidRPr="000C3223" w:rsidRDefault="00A503C6">
      <w:pPr>
        <w:pStyle w:val="41"/>
        <w:rPr>
          <w:noProof/>
          <w:sz w:val="24"/>
          <w:szCs w:val="24"/>
          <w:lang w:val="ru-RU" w:eastAsia="ru-RU"/>
        </w:rPr>
      </w:pPr>
      <w:hyperlink w:anchor="_Toc211723001" w:history="1">
        <w:r w:rsidRPr="000C3223">
          <w:rPr>
            <w:rStyle w:val="af1"/>
            <w:noProof/>
            <w:lang w:eastAsia="en-US"/>
          </w:rPr>
          <w:t>4.1.1.1</w:t>
        </w:r>
        <w:r w:rsidRPr="000C3223">
          <w:rPr>
            <w:noProof/>
            <w:sz w:val="24"/>
            <w:szCs w:val="24"/>
            <w:lang w:val="ru-RU" w:eastAsia="ru-RU"/>
          </w:rPr>
          <w:tab/>
        </w:r>
        <w:r w:rsidRPr="000C3223">
          <w:rPr>
            <w:rStyle w:val="af1"/>
            <w:noProof/>
            <w:lang w:eastAsia="en-US"/>
          </w:rPr>
          <w:t>Компонент 1</w:t>
        </w:r>
        <w:r w:rsidRPr="000C3223">
          <w:rPr>
            <w:noProof/>
            <w:webHidden/>
          </w:rPr>
          <w:tab/>
        </w:r>
        <w:r w:rsidRPr="000C3223">
          <w:rPr>
            <w:noProof/>
            <w:webHidden/>
          </w:rPr>
          <w:fldChar w:fldCharType="begin"/>
        </w:r>
        <w:r w:rsidRPr="000C3223">
          <w:rPr>
            <w:noProof/>
            <w:webHidden/>
          </w:rPr>
          <w:instrText xml:space="preserve"> PAGEREF _Toc211723001 \h </w:instrText>
        </w:r>
        <w:r w:rsidRPr="000C3223">
          <w:rPr>
            <w:noProof/>
            <w:webHidden/>
          </w:rPr>
        </w:r>
        <w:r w:rsidRPr="000C3223">
          <w:rPr>
            <w:noProof/>
            <w:webHidden/>
          </w:rPr>
          <w:fldChar w:fldCharType="separate"/>
        </w:r>
        <w:r w:rsidRPr="000C3223">
          <w:rPr>
            <w:noProof/>
            <w:webHidden/>
          </w:rPr>
          <w:t>5</w:t>
        </w:r>
        <w:r w:rsidRPr="000C3223">
          <w:rPr>
            <w:noProof/>
            <w:webHidden/>
          </w:rPr>
          <w:fldChar w:fldCharType="end"/>
        </w:r>
      </w:hyperlink>
    </w:p>
    <w:p w14:paraId="2C797890" w14:textId="77777777" w:rsidR="00A503C6" w:rsidRPr="000C3223" w:rsidRDefault="00A503C6">
      <w:pPr>
        <w:pStyle w:val="41"/>
        <w:rPr>
          <w:noProof/>
          <w:sz w:val="24"/>
          <w:szCs w:val="24"/>
          <w:lang w:val="ru-RU" w:eastAsia="ru-RU"/>
        </w:rPr>
      </w:pPr>
      <w:hyperlink w:anchor="_Toc211723002" w:history="1">
        <w:r w:rsidRPr="000C3223">
          <w:rPr>
            <w:rStyle w:val="af1"/>
            <w:noProof/>
            <w:lang w:eastAsia="en-US"/>
          </w:rPr>
          <w:t>4.1.1.2</w:t>
        </w:r>
        <w:r w:rsidRPr="000C3223">
          <w:rPr>
            <w:noProof/>
            <w:sz w:val="24"/>
            <w:szCs w:val="24"/>
            <w:lang w:val="ru-RU" w:eastAsia="ru-RU"/>
          </w:rPr>
          <w:tab/>
        </w:r>
        <w:r w:rsidRPr="000C3223">
          <w:rPr>
            <w:rStyle w:val="af1"/>
            <w:noProof/>
            <w:lang w:eastAsia="en-US"/>
          </w:rPr>
          <w:t>Компонент 2</w:t>
        </w:r>
        <w:r w:rsidRPr="000C3223">
          <w:rPr>
            <w:noProof/>
            <w:webHidden/>
          </w:rPr>
          <w:tab/>
        </w:r>
        <w:r w:rsidRPr="000C3223">
          <w:rPr>
            <w:noProof/>
            <w:webHidden/>
          </w:rPr>
          <w:fldChar w:fldCharType="begin"/>
        </w:r>
        <w:r w:rsidRPr="000C3223">
          <w:rPr>
            <w:noProof/>
            <w:webHidden/>
          </w:rPr>
          <w:instrText xml:space="preserve"> PAGEREF _Toc211723002 \h </w:instrText>
        </w:r>
        <w:r w:rsidRPr="000C3223">
          <w:rPr>
            <w:noProof/>
            <w:webHidden/>
          </w:rPr>
        </w:r>
        <w:r w:rsidRPr="000C3223">
          <w:rPr>
            <w:noProof/>
            <w:webHidden/>
          </w:rPr>
          <w:fldChar w:fldCharType="separate"/>
        </w:r>
        <w:r w:rsidRPr="000C3223">
          <w:rPr>
            <w:noProof/>
            <w:webHidden/>
          </w:rPr>
          <w:t>5</w:t>
        </w:r>
        <w:r w:rsidRPr="000C3223">
          <w:rPr>
            <w:noProof/>
            <w:webHidden/>
          </w:rPr>
          <w:fldChar w:fldCharType="end"/>
        </w:r>
      </w:hyperlink>
    </w:p>
    <w:p w14:paraId="4B12EF13" w14:textId="77777777" w:rsidR="00A503C6" w:rsidRPr="000C3223" w:rsidRDefault="00A503C6">
      <w:pPr>
        <w:pStyle w:val="31"/>
        <w:rPr>
          <w:noProof/>
          <w:sz w:val="24"/>
          <w:szCs w:val="24"/>
          <w:lang w:val="ru-RU" w:eastAsia="ru-RU"/>
        </w:rPr>
      </w:pPr>
      <w:hyperlink w:anchor="_Toc211723003" w:history="1">
        <w:r w:rsidRPr="000C3223">
          <w:rPr>
            <w:rStyle w:val="af1"/>
            <w:noProof/>
            <w:lang w:eastAsia="en-US"/>
          </w:rPr>
          <w:t>4.1.2</w:t>
        </w:r>
        <w:r w:rsidRPr="000C3223">
          <w:rPr>
            <w:noProof/>
            <w:sz w:val="24"/>
            <w:szCs w:val="24"/>
            <w:lang w:val="ru-RU" w:eastAsia="ru-RU"/>
          </w:rPr>
          <w:tab/>
        </w:r>
        <w:r w:rsidRPr="000C3223">
          <w:rPr>
            <w:rStyle w:val="af1"/>
            <w:noProof/>
            <w:lang w:eastAsia="en-US"/>
          </w:rPr>
          <w:t>Компоненты сторонних производителей</w:t>
        </w:r>
        <w:r w:rsidRPr="000C3223">
          <w:rPr>
            <w:noProof/>
            <w:webHidden/>
          </w:rPr>
          <w:tab/>
        </w:r>
        <w:r w:rsidRPr="000C3223">
          <w:rPr>
            <w:noProof/>
            <w:webHidden/>
          </w:rPr>
          <w:fldChar w:fldCharType="begin"/>
        </w:r>
        <w:r w:rsidRPr="000C3223">
          <w:rPr>
            <w:noProof/>
            <w:webHidden/>
          </w:rPr>
          <w:instrText xml:space="preserve"> PAGEREF _Toc211723003 \h </w:instrText>
        </w:r>
        <w:r w:rsidRPr="000C3223">
          <w:rPr>
            <w:noProof/>
            <w:webHidden/>
          </w:rPr>
        </w:r>
        <w:r w:rsidRPr="000C3223">
          <w:rPr>
            <w:noProof/>
            <w:webHidden/>
          </w:rPr>
          <w:fldChar w:fldCharType="separate"/>
        </w:r>
        <w:r w:rsidRPr="000C3223">
          <w:rPr>
            <w:noProof/>
            <w:webHidden/>
          </w:rPr>
          <w:t>5</w:t>
        </w:r>
        <w:r w:rsidRPr="000C3223">
          <w:rPr>
            <w:noProof/>
            <w:webHidden/>
          </w:rPr>
          <w:fldChar w:fldCharType="end"/>
        </w:r>
      </w:hyperlink>
    </w:p>
    <w:p w14:paraId="306A7FAC" w14:textId="77777777" w:rsidR="00A503C6" w:rsidRPr="000C3223" w:rsidRDefault="00A503C6">
      <w:pPr>
        <w:pStyle w:val="31"/>
        <w:rPr>
          <w:noProof/>
          <w:sz w:val="24"/>
          <w:szCs w:val="24"/>
          <w:lang w:val="ru-RU" w:eastAsia="ru-RU"/>
        </w:rPr>
      </w:pPr>
      <w:hyperlink w:anchor="_Toc211723004" w:history="1">
        <w:r w:rsidRPr="000C3223">
          <w:rPr>
            <w:rStyle w:val="af1"/>
            <w:noProof/>
            <w:lang w:eastAsia="en-US"/>
          </w:rPr>
          <w:t>4.1.3</w:t>
        </w:r>
        <w:r w:rsidRPr="000C3223">
          <w:rPr>
            <w:noProof/>
            <w:sz w:val="24"/>
            <w:szCs w:val="24"/>
            <w:lang w:val="ru-RU" w:eastAsia="ru-RU"/>
          </w:rPr>
          <w:tab/>
        </w:r>
        <w:r w:rsidRPr="000C3223">
          <w:rPr>
            <w:rStyle w:val="af1"/>
            <w:noProof/>
            <w:lang w:eastAsia="en-US"/>
          </w:rPr>
          <w:t>Схема развертывания приложения</w:t>
        </w:r>
        <w:r w:rsidRPr="000C3223">
          <w:rPr>
            <w:noProof/>
            <w:webHidden/>
          </w:rPr>
          <w:tab/>
        </w:r>
        <w:r w:rsidRPr="000C3223">
          <w:rPr>
            <w:noProof/>
            <w:webHidden/>
          </w:rPr>
          <w:fldChar w:fldCharType="begin"/>
        </w:r>
        <w:r w:rsidRPr="000C3223">
          <w:rPr>
            <w:noProof/>
            <w:webHidden/>
          </w:rPr>
          <w:instrText xml:space="preserve"> PAGEREF _Toc211723004 \h </w:instrText>
        </w:r>
        <w:r w:rsidRPr="000C3223">
          <w:rPr>
            <w:noProof/>
            <w:webHidden/>
          </w:rPr>
        </w:r>
        <w:r w:rsidRPr="000C3223">
          <w:rPr>
            <w:noProof/>
            <w:webHidden/>
          </w:rPr>
          <w:fldChar w:fldCharType="separate"/>
        </w:r>
        <w:r w:rsidRPr="000C3223">
          <w:rPr>
            <w:noProof/>
            <w:webHidden/>
          </w:rPr>
          <w:t>5</w:t>
        </w:r>
        <w:r w:rsidRPr="000C3223">
          <w:rPr>
            <w:noProof/>
            <w:webHidden/>
          </w:rPr>
          <w:fldChar w:fldCharType="end"/>
        </w:r>
      </w:hyperlink>
    </w:p>
    <w:p w14:paraId="00B0C62D" w14:textId="77777777" w:rsidR="00A503C6" w:rsidRPr="000C3223" w:rsidRDefault="00A503C6">
      <w:pPr>
        <w:pStyle w:val="11"/>
        <w:tabs>
          <w:tab w:val="left" w:pos="432"/>
        </w:tabs>
        <w:rPr>
          <w:noProof/>
          <w:sz w:val="24"/>
          <w:szCs w:val="24"/>
          <w:lang w:val="ru-RU" w:eastAsia="ru-RU"/>
        </w:rPr>
      </w:pPr>
      <w:hyperlink w:anchor="_Toc211723005" w:history="1">
        <w:r w:rsidRPr="000C3223">
          <w:rPr>
            <w:rStyle w:val="af1"/>
            <w:noProof/>
            <w:lang w:eastAsia="en-US"/>
          </w:rPr>
          <w:t>5.</w:t>
        </w:r>
        <w:r w:rsidRPr="000C3223">
          <w:rPr>
            <w:noProof/>
            <w:sz w:val="24"/>
            <w:szCs w:val="24"/>
            <w:lang w:val="ru-RU" w:eastAsia="ru-RU"/>
          </w:rPr>
          <w:tab/>
        </w:r>
        <w:r w:rsidRPr="000C3223">
          <w:rPr>
            <w:rStyle w:val="af1"/>
            <w:noProof/>
            <w:lang w:eastAsia="en-US"/>
          </w:rPr>
          <w:t>Допущения и ограничения</w:t>
        </w:r>
        <w:r w:rsidRPr="000C3223">
          <w:rPr>
            <w:noProof/>
            <w:webHidden/>
          </w:rPr>
          <w:tab/>
        </w:r>
        <w:r w:rsidRPr="000C3223">
          <w:rPr>
            <w:noProof/>
            <w:webHidden/>
          </w:rPr>
          <w:fldChar w:fldCharType="begin"/>
        </w:r>
        <w:r w:rsidRPr="000C3223">
          <w:rPr>
            <w:noProof/>
            <w:webHidden/>
          </w:rPr>
          <w:instrText xml:space="preserve"> PAGEREF _Toc211723005 \h </w:instrText>
        </w:r>
        <w:r w:rsidRPr="000C3223">
          <w:rPr>
            <w:noProof/>
            <w:webHidden/>
          </w:rPr>
        </w:r>
        <w:r w:rsidRPr="000C3223">
          <w:rPr>
            <w:noProof/>
            <w:webHidden/>
          </w:rPr>
          <w:fldChar w:fldCharType="separate"/>
        </w:r>
        <w:r w:rsidRPr="000C3223">
          <w:rPr>
            <w:noProof/>
            <w:webHidden/>
          </w:rPr>
          <w:t>5</w:t>
        </w:r>
        <w:r w:rsidRPr="000C3223">
          <w:rPr>
            <w:noProof/>
            <w:webHidden/>
          </w:rPr>
          <w:fldChar w:fldCharType="end"/>
        </w:r>
      </w:hyperlink>
    </w:p>
    <w:p w14:paraId="18AF53EA" w14:textId="77777777" w:rsidR="00A503C6" w:rsidRPr="000C3223" w:rsidRDefault="00A503C6">
      <w:pPr>
        <w:pStyle w:val="11"/>
        <w:tabs>
          <w:tab w:val="left" w:pos="432"/>
        </w:tabs>
        <w:rPr>
          <w:noProof/>
          <w:sz w:val="24"/>
          <w:szCs w:val="24"/>
          <w:lang w:val="ru-RU" w:eastAsia="ru-RU"/>
        </w:rPr>
      </w:pPr>
      <w:hyperlink w:anchor="_Toc211723006" w:history="1">
        <w:r w:rsidRPr="000C3223">
          <w:rPr>
            <w:rStyle w:val="af1"/>
            <w:noProof/>
            <w:lang w:eastAsia="en-US"/>
          </w:rPr>
          <w:t>6.</w:t>
        </w:r>
        <w:r w:rsidRPr="000C3223">
          <w:rPr>
            <w:noProof/>
            <w:sz w:val="24"/>
            <w:szCs w:val="24"/>
            <w:lang w:val="ru-RU" w:eastAsia="ru-RU"/>
          </w:rPr>
          <w:tab/>
        </w:r>
        <w:r w:rsidRPr="000C3223">
          <w:rPr>
            <w:rStyle w:val="af1"/>
            <w:noProof/>
            <w:lang w:eastAsia="en-US"/>
          </w:rPr>
          <w:t>Известные проблемы</w:t>
        </w:r>
        <w:r w:rsidRPr="000C3223">
          <w:rPr>
            <w:noProof/>
            <w:webHidden/>
          </w:rPr>
          <w:tab/>
        </w:r>
        <w:r w:rsidRPr="000C3223">
          <w:rPr>
            <w:noProof/>
            <w:webHidden/>
          </w:rPr>
          <w:fldChar w:fldCharType="begin"/>
        </w:r>
        <w:r w:rsidRPr="000C3223">
          <w:rPr>
            <w:noProof/>
            <w:webHidden/>
          </w:rPr>
          <w:instrText xml:space="preserve"> PAGEREF _Toc211723006 \h </w:instrText>
        </w:r>
        <w:r w:rsidRPr="000C3223">
          <w:rPr>
            <w:noProof/>
            <w:webHidden/>
          </w:rPr>
        </w:r>
        <w:r w:rsidRPr="000C3223">
          <w:rPr>
            <w:noProof/>
            <w:webHidden/>
          </w:rPr>
          <w:fldChar w:fldCharType="separate"/>
        </w:r>
        <w:r w:rsidRPr="000C3223">
          <w:rPr>
            <w:noProof/>
            <w:webHidden/>
          </w:rPr>
          <w:t>6</w:t>
        </w:r>
        <w:r w:rsidRPr="000C3223">
          <w:rPr>
            <w:noProof/>
            <w:webHidden/>
          </w:rPr>
          <w:fldChar w:fldCharType="end"/>
        </w:r>
      </w:hyperlink>
    </w:p>
    <w:p w14:paraId="1932E7E4" w14:textId="77777777" w:rsidR="00A503C6" w:rsidRPr="000C3223" w:rsidRDefault="00A503C6">
      <w:pPr>
        <w:pStyle w:val="21"/>
        <w:tabs>
          <w:tab w:val="left" w:pos="1293"/>
        </w:tabs>
        <w:rPr>
          <w:noProof/>
          <w:sz w:val="24"/>
          <w:szCs w:val="24"/>
          <w:lang w:val="ru-RU" w:eastAsia="ru-RU"/>
        </w:rPr>
      </w:pPr>
      <w:hyperlink w:anchor="_Toc211723007" w:history="1">
        <w:r w:rsidRPr="000C3223">
          <w:rPr>
            <w:rStyle w:val="af1"/>
            <w:noProof/>
            <w:lang w:eastAsia="en-US"/>
          </w:rPr>
          <w:t>6.1</w:t>
        </w:r>
        <w:r w:rsidRPr="000C3223">
          <w:rPr>
            <w:noProof/>
            <w:sz w:val="24"/>
            <w:szCs w:val="24"/>
            <w:lang w:val="ru-RU" w:eastAsia="ru-RU"/>
          </w:rPr>
          <w:tab/>
        </w:r>
        <w:r w:rsidRPr="000C3223">
          <w:rPr>
            <w:rStyle w:val="af1"/>
            <w:noProof/>
            <w:lang w:eastAsia="en-US"/>
          </w:rPr>
          <w:t>Невысокая производительность приложения</w:t>
        </w:r>
        <w:r w:rsidRPr="000C3223">
          <w:rPr>
            <w:noProof/>
            <w:webHidden/>
          </w:rPr>
          <w:tab/>
        </w:r>
        <w:r w:rsidRPr="000C3223">
          <w:rPr>
            <w:noProof/>
            <w:webHidden/>
          </w:rPr>
          <w:fldChar w:fldCharType="begin"/>
        </w:r>
        <w:r w:rsidRPr="000C3223">
          <w:rPr>
            <w:noProof/>
            <w:webHidden/>
          </w:rPr>
          <w:instrText xml:space="preserve"> PAGEREF _Toc211723007 \h </w:instrText>
        </w:r>
        <w:r w:rsidRPr="000C3223">
          <w:rPr>
            <w:noProof/>
            <w:webHidden/>
          </w:rPr>
        </w:r>
        <w:r w:rsidRPr="000C3223">
          <w:rPr>
            <w:noProof/>
            <w:webHidden/>
          </w:rPr>
          <w:fldChar w:fldCharType="separate"/>
        </w:r>
        <w:r w:rsidRPr="000C3223">
          <w:rPr>
            <w:noProof/>
            <w:webHidden/>
          </w:rPr>
          <w:t>6</w:t>
        </w:r>
        <w:r w:rsidRPr="000C3223">
          <w:rPr>
            <w:noProof/>
            <w:webHidden/>
          </w:rPr>
          <w:fldChar w:fldCharType="end"/>
        </w:r>
      </w:hyperlink>
    </w:p>
    <w:p w14:paraId="50F6D76D" w14:textId="77777777" w:rsidR="000C6045" w:rsidRPr="000C3223" w:rsidRDefault="000C6045">
      <w:pPr>
        <w:pStyle w:val="a5"/>
        <w:rPr>
          <w:rFonts w:ascii="Times New Roman" w:hAnsi="Times New Roman" w:cs="Times New Roman"/>
        </w:rPr>
      </w:pPr>
      <w:r w:rsidRPr="000C3223">
        <w:rPr>
          <w:rFonts w:ascii="Times New Roman" w:hAnsi="Times New Roman" w:cs="Times New Roman"/>
        </w:rPr>
        <w:fldChar w:fldCharType="end"/>
      </w:r>
      <w:r w:rsidRPr="000C3223">
        <w:rPr>
          <w:rFonts w:ascii="Times New Roman" w:hAnsi="Times New Roman" w:cs="Times New Roman"/>
        </w:rPr>
        <w:br w:type="page"/>
      </w:r>
      <w:r w:rsidR="00521625" w:rsidRPr="000C3223">
        <w:rPr>
          <w:rFonts w:ascii="Times New Roman" w:hAnsi="Times New Roman" w:cs="Times New Roman"/>
        </w:rPr>
        <w:lastRenderedPageBreak/>
        <w:fldChar w:fldCharType="begin"/>
      </w:r>
      <w:r w:rsidR="00521625" w:rsidRPr="000C3223">
        <w:rPr>
          <w:rFonts w:ascii="Times New Roman" w:hAnsi="Times New Roman" w:cs="Times New Roman"/>
        </w:rPr>
        <w:instrText>TITLE  \* MERGEFORMAT</w:instrText>
      </w:r>
      <w:r w:rsidR="00521625" w:rsidRPr="000C3223">
        <w:rPr>
          <w:rFonts w:ascii="Times New Roman" w:hAnsi="Times New Roman" w:cs="Times New Roman"/>
        </w:rPr>
        <w:fldChar w:fldCharType="separate"/>
      </w:r>
      <w:r w:rsidR="00521625" w:rsidRPr="000C3223">
        <w:rPr>
          <w:rFonts w:ascii="Times New Roman" w:hAnsi="Times New Roman" w:cs="Times New Roman"/>
        </w:rPr>
        <w:t>Техническое описание проекта по курсу ООАД</w:t>
      </w:r>
      <w:r w:rsidR="00521625" w:rsidRPr="000C3223">
        <w:rPr>
          <w:rFonts w:ascii="Times New Roman" w:hAnsi="Times New Roman" w:cs="Times New Roman"/>
        </w:rPr>
        <w:fldChar w:fldCharType="end"/>
      </w:r>
      <w:r w:rsidRPr="000C3223">
        <w:rPr>
          <w:rFonts w:ascii="Times New Roman" w:hAnsi="Times New Roman" w:cs="Times New Roman"/>
        </w:rPr>
        <w:t xml:space="preserve"> </w:t>
      </w:r>
    </w:p>
    <w:p w14:paraId="28B35EA2" w14:textId="77777777" w:rsidR="000C6045" w:rsidRPr="000C3223" w:rsidRDefault="00002AD1">
      <w:pPr>
        <w:pStyle w:val="1"/>
        <w:rPr>
          <w:rFonts w:ascii="Times New Roman" w:hAnsi="Times New Roman" w:cs="Times New Roman"/>
        </w:rPr>
      </w:pPr>
      <w:bookmarkStart w:id="0" w:name="_Ref211717649"/>
      <w:bookmarkStart w:id="1" w:name="_Toc211722981"/>
      <w:bookmarkStart w:id="2" w:name="_Toc456598586"/>
      <w:bookmarkStart w:id="3" w:name="_Toc456600917"/>
      <w:r w:rsidRPr="000C3223">
        <w:rPr>
          <w:rFonts w:ascii="Times New Roman" w:hAnsi="Times New Roman" w:cs="Times New Roman"/>
        </w:rPr>
        <w:t>Введение</w:t>
      </w:r>
      <w:bookmarkEnd w:id="0"/>
      <w:bookmarkEnd w:id="1"/>
    </w:p>
    <w:p w14:paraId="0442298C" w14:textId="77777777" w:rsidR="000C6045" w:rsidRPr="000C3223" w:rsidRDefault="00002AD1">
      <w:pPr>
        <w:pStyle w:val="2"/>
        <w:rPr>
          <w:rFonts w:ascii="Times New Roman" w:hAnsi="Times New Roman" w:cs="Times New Roman"/>
        </w:rPr>
      </w:pPr>
      <w:bookmarkStart w:id="4" w:name="_Toc211722982"/>
      <w:bookmarkEnd w:id="2"/>
      <w:bookmarkEnd w:id="3"/>
      <w:r w:rsidRPr="000C3223">
        <w:rPr>
          <w:rFonts w:ascii="Times New Roman" w:hAnsi="Times New Roman" w:cs="Times New Roman"/>
        </w:rPr>
        <w:t>Цель</w:t>
      </w:r>
      <w:bookmarkEnd w:id="4"/>
    </w:p>
    <w:p w14:paraId="79409847" w14:textId="77777777" w:rsidR="009E6EE1" w:rsidRPr="000C3223" w:rsidRDefault="009E6EE1" w:rsidP="009E6EE1">
      <w:pPr>
        <w:pStyle w:val="2"/>
        <w:numPr>
          <w:ilvl w:val="0"/>
          <w:numId w:val="0"/>
        </w:numPr>
        <w:ind w:left="567"/>
        <w:rPr>
          <w:rFonts w:ascii="Times New Roman" w:hAnsi="Times New Roman" w:cs="Times New Roman"/>
          <w:b w:val="0"/>
          <w:bCs w:val="0"/>
          <w:sz w:val="20"/>
          <w:szCs w:val="20"/>
        </w:rPr>
      </w:pPr>
      <w:bookmarkStart w:id="5" w:name="_Toc211722983"/>
      <w:r w:rsidRPr="000C3223">
        <w:rPr>
          <w:rFonts w:ascii="Times New Roman" w:hAnsi="Times New Roman" w:cs="Times New Roman"/>
          <w:b w:val="0"/>
          <w:bCs w:val="0"/>
          <w:sz w:val="20"/>
          <w:szCs w:val="20"/>
        </w:rPr>
        <w:t>Целью данного проекта является создание удобного и доступного инструмента для управления личными финансами, который позволит пользователям:</w:t>
      </w:r>
    </w:p>
    <w:p w14:paraId="3E1ED361" w14:textId="77777777" w:rsidR="009E6EE1" w:rsidRPr="000C3223" w:rsidRDefault="009E6EE1" w:rsidP="009E6EE1">
      <w:pPr>
        <w:pStyle w:val="2"/>
        <w:numPr>
          <w:ilvl w:val="0"/>
          <w:numId w:val="25"/>
        </w:numPr>
        <w:rPr>
          <w:rFonts w:ascii="Times New Roman" w:hAnsi="Times New Roman" w:cs="Times New Roman"/>
          <w:b w:val="0"/>
          <w:bCs w:val="0"/>
          <w:sz w:val="20"/>
          <w:szCs w:val="20"/>
        </w:rPr>
      </w:pPr>
      <w:r w:rsidRPr="000C3223">
        <w:rPr>
          <w:rFonts w:ascii="Times New Roman" w:hAnsi="Times New Roman" w:cs="Times New Roman"/>
          <w:b w:val="0"/>
          <w:bCs w:val="0"/>
          <w:sz w:val="20"/>
          <w:szCs w:val="20"/>
        </w:rPr>
        <w:t>Легко отслеживать свои доходы и расходы.</w:t>
      </w:r>
    </w:p>
    <w:p w14:paraId="3FA0062E" w14:textId="77777777" w:rsidR="009E6EE1" w:rsidRPr="000C3223" w:rsidRDefault="009E6EE1" w:rsidP="009E6EE1">
      <w:pPr>
        <w:pStyle w:val="2"/>
        <w:numPr>
          <w:ilvl w:val="0"/>
          <w:numId w:val="25"/>
        </w:numPr>
        <w:rPr>
          <w:rFonts w:ascii="Times New Roman" w:hAnsi="Times New Roman" w:cs="Times New Roman"/>
          <w:b w:val="0"/>
          <w:bCs w:val="0"/>
          <w:sz w:val="20"/>
          <w:szCs w:val="20"/>
        </w:rPr>
      </w:pPr>
      <w:r w:rsidRPr="000C3223">
        <w:rPr>
          <w:rFonts w:ascii="Times New Roman" w:hAnsi="Times New Roman" w:cs="Times New Roman"/>
          <w:b w:val="0"/>
          <w:bCs w:val="0"/>
          <w:sz w:val="20"/>
          <w:szCs w:val="20"/>
        </w:rPr>
        <w:t>Понимать свои финансовые привычки через удобные отчеты.</w:t>
      </w:r>
    </w:p>
    <w:p w14:paraId="7919F9A9" w14:textId="77777777" w:rsidR="009E6EE1" w:rsidRPr="000C3223" w:rsidRDefault="009E6EE1" w:rsidP="009E6EE1">
      <w:pPr>
        <w:pStyle w:val="2"/>
        <w:numPr>
          <w:ilvl w:val="0"/>
          <w:numId w:val="25"/>
        </w:numPr>
        <w:rPr>
          <w:rFonts w:ascii="Times New Roman" w:hAnsi="Times New Roman" w:cs="Times New Roman"/>
          <w:b w:val="0"/>
          <w:bCs w:val="0"/>
          <w:sz w:val="20"/>
          <w:szCs w:val="20"/>
        </w:rPr>
      </w:pPr>
      <w:r w:rsidRPr="000C3223">
        <w:rPr>
          <w:rFonts w:ascii="Times New Roman" w:hAnsi="Times New Roman" w:cs="Times New Roman"/>
          <w:b w:val="0"/>
          <w:bCs w:val="0"/>
          <w:sz w:val="20"/>
          <w:szCs w:val="20"/>
        </w:rPr>
        <w:t>Планировать и распределять бюджет на будущие периоды.</w:t>
      </w:r>
    </w:p>
    <w:p w14:paraId="748BB842" w14:textId="77777777" w:rsidR="000C6045" w:rsidRPr="000C3223" w:rsidRDefault="00002AD1" w:rsidP="009E6EE1">
      <w:pPr>
        <w:pStyle w:val="2"/>
        <w:rPr>
          <w:rFonts w:ascii="Times New Roman" w:hAnsi="Times New Roman" w:cs="Times New Roman"/>
        </w:rPr>
      </w:pPr>
      <w:r w:rsidRPr="000C3223">
        <w:rPr>
          <w:rFonts w:ascii="Times New Roman" w:hAnsi="Times New Roman" w:cs="Times New Roman"/>
        </w:rPr>
        <w:t>Область действия</w:t>
      </w:r>
      <w:bookmarkEnd w:id="5"/>
    </w:p>
    <w:p w14:paraId="2F28C386" w14:textId="77777777" w:rsidR="001622F2" w:rsidRPr="000C3223" w:rsidRDefault="001622F2" w:rsidP="001622F2">
      <w:pPr>
        <w:pStyle w:val="a0"/>
      </w:pPr>
      <w:r w:rsidRPr="000C3223">
        <w:t xml:space="preserve">Документ разработан в рамках проекта </w:t>
      </w:r>
      <w:r w:rsidRPr="000C3223">
        <w:rPr>
          <w:rStyle w:val="BodyReferenceChar"/>
        </w:rPr>
        <w:fldChar w:fldCharType="begin"/>
      </w:r>
      <w:r w:rsidRPr="000C3223">
        <w:rPr>
          <w:rStyle w:val="BodyReferenceChar"/>
        </w:rPr>
        <w:instrText xml:space="preserve"> SUBJECT   \* MERGEFORMAT </w:instrText>
      </w:r>
      <w:r w:rsidRPr="000C3223">
        <w:rPr>
          <w:rStyle w:val="BodyReferenceChar"/>
        </w:rPr>
        <w:fldChar w:fldCharType="separate"/>
      </w:r>
      <w:r w:rsidR="00446FA0" w:rsidRPr="000C3223">
        <w:rPr>
          <w:rStyle w:val="BodyReferenceChar"/>
        </w:rPr>
        <w:t>«Приложение для управления финансами»</w:t>
      </w:r>
      <w:r w:rsidRPr="000C3223">
        <w:rPr>
          <w:rStyle w:val="BodyReferenceChar"/>
        </w:rPr>
        <w:fldChar w:fldCharType="end"/>
      </w:r>
      <w:r w:rsidRPr="000C3223">
        <w:t xml:space="preserve"> на основе стандартно</w:t>
      </w:r>
      <w:r w:rsidR="00D509A0" w:rsidRPr="000C3223">
        <w:t>го шаблона</w:t>
      </w:r>
      <w:r w:rsidRPr="000C3223">
        <w:t xml:space="preserve"> и предназначен для использования </w:t>
      </w:r>
      <w:r w:rsidR="00157080" w:rsidRPr="000C3223">
        <w:t xml:space="preserve">студентами ФИТ и преподавателями </w:t>
      </w:r>
      <w:r w:rsidR="00762305" w:rsidRPr="000C3223">
        <w:t>дисциплины</w:t>
      </w:r>
      <w:r w:rsidR="00157080" w:rsidRPr="000C3223">
        <w:t xml:space="preserve"> ООАД</w:t>
      </w:r>
      <w:r w:rsidRPr="000C3223">
        <w:t>.</w:t>
      </w:r>
    </w:p>
    <w:p w14:paraId="49E1B5C9" w14:textId="77777777" w:rsidR="000C6045" w:rsidRPr="000C3223" w:rsidRDefault="00002AD1">
      <w:pPr>
        <w:pStyle w:val="2"/>
        <w:rPr>
          <w:rFonts w:ascii="Times New Roman" w:hAnsi="Times New Roman" w:cs="Times New Roman"/>
        </w:rPr>
      </w:pPr>
      <w:bookmarkStart w:id="6" w:name="_Toc211722984"/>
      <w:r w:rsidRPr="000C3223">
        <w:rPr>
          <w:rFonts w:ascii="Times New Roman" w:hAnsi="Times New Roman" w:cs="Times New Roman"/>
        </w:rPr>
        <w:t>Определения и сокращения</w:t>
      </w:r>
      <w:bookmarkEnd w:id="6"/>
    </w:p>
    <w:p w14:paraId="7307AC25" w14:textId="5A5E6430" w:rsidR="00002AD1" w:rsidRPr="000C3223" w:rsidRDefault="00002AD1" w:rsidP="00002AD1">
      <w:pPr>
        <w:pStyle w:val="TableCaption"/>
      </w:pPr>
      <w:r w:rsidRPr="000C3223">
        <w:t xml:space="preserve">Таблица </w:t>
      </w:r>
      <w:r w:rsidRPr="000C3223">
        <w:fldChar w:fldCharType="begin"/>
      </w:r>
      <w:r w:rsidRPr="000C3223">
        <w:instrText>SEQ Таблица \* ARABIC</w:instrText>
      </w:r>
      <w:r w:rsidRPr="000C3223">
        <w:fldChar w:fldCharType="separate"/>
      </w:r>
      <w:r w:rsidR="00521625" w:rsidRPr="000C3223">
        <w:rPr>
          <w:noProof/>
        </w:rPr>
        <w:t>1</w:t>
      </w:r>
      <w:r w:rsidRPr="000C3223">
        <w:fldChar w:fldCharType="end"/>
      </w:r>
      <w:r w:rsidRPr="000C3223">
        <w:t>: Определения и сокращения</w:t>
      </w:r>
    </w:p>
    <w:tbl>
      <w:tblPr>
        <w:tblStyle w:val="BodyTable"/>
        <w:tblW w:w="9067" w:type="dxa"/>
        <w:tblInd w:w="680" w:type="dxa"/>
        <w:tblLayout w:type="fixed"/>
        <w:tblLook w:val="01E0" w:firstRow="1" w:lastRow="1" w:firstColumn="1" w:lastColumn="1" w:noHBand="0" w:noVBand="0"/>
      </w:tblPr>
      <w:tblGrid>
        <w:gridCol w:w="1500"/>
        <w:gridCol w:w="7567"/>
      </w:tblGrid>
      <w:tr w:rsidR="00D509A0" w:rsidRPr="000C3223" w14:paraId="435147A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00" w:type="dxa"/>
            <w:vAlign w:val="center"/>
          </w:tcPr>
          <w:p w14:paraId="0863F644" w14:textId="77777777" w:rsidR="00D509A0" w:rsidRPr="000C3223" w:rsidRDefault="00D509A0">
            <w:pPr>
              <w:pStyle w:val="TableTitle"/>
              <w:rPr>
                <w:lang w:val="ru-RU"/>
              </w:rPr>
            </w:pPr>
            <w:r w:rsidRPr="000C3223">
              <w:rPr>
                <w:lang w:val="ru-RU"/>
              </w:rPr>
              <w:t>Термин</w:t>
            </w:r>
          </w:p>
        </w:tc>
        <w:tc>
          <w:tcPr>
            <w:tcW w:w="7567" w:type="dxa"/>
            <w:vAlign w:val="center"/>
          </w:tcPr>
          <w:p w14:paraId="7DEB34B0" w14:textId="77777777" w:rsidR="00D509A0" w:rsidRPr="000C3223" w:rsidRDefault="00D509A0">
            <w:pPr>
              <w:pStyle w:val="TableTitle"/>
              <w:rPr>
                <w:lang w:val="ru-RU"/>
              </w:rPr>
            </w:pPr>
            <w:r w:rsidRPr="000C3223">
              <w:rPr>
                <w:lang w:val="ru-RU"/>
              </w:rPr>
              <w:t>Описание</w:t>
            </w:r>
          </w:p>
        </w:tc>
      </w:tr>
      <w:tr w:rsidR="00D509A0" w:rsidRPr="000C3223" w14:paraId="753B3D9D" w14:textId="77777777">
        <w:tc>
          <w:tcPr>
            <w:tcW w:w="1500" w:type="dxa"/>
            <w:vAlign w:val="center"/>
          </w:tcPr>
          <w:p w14:paraId="203704D3" w14:textId="77777777" w:rsidR="00D509A0" w:rsidRPr="000C3223" w:rsidRDefault="0017189B">
            <w:pPr>
              <w:pStyle w:val="TableText"/>
              <w:jc w:val="center"/>
              <w:rPr>
                <w:color w:val="1F3864" w:themeColor="accent1" w:themeShade="80"/>
                <w:lang w:val="ru-RU"/>
              </w:rPr>
            </w:pPr>
            <w:r w:rsidRPr="000C3223">
              <w:rPr>
                <w:color w:val="1F3864" w:themeColor="accent1" w:themeShade="80"/>
                <w:lang w:val="ru-RU"/>
              </w:rPr>
              <w:t>Приложение</w:t>
            </w:r>
          </w:p>
        </w:tc>
        <w:tc>
          <w:tcPr>
            <w:tcW w:w="7567" w:type="dxa"/>
            <w:vAlign w:val="center"/>
          </w:tcPr>
          <w:p w14:paraId="79C0D1BD" w14:textId="77777777" w:rsidR="00D509A0" w:rsidRPr="000C3223" w:rsidRDefault="0017189B">
            <w:pPr>
              <w:pStyle w:val="TableText"/>
              <w:rPr>
                <w:color w:val="1F3864" w:themeColor="accent1" w:themeShade="80"/>
                <w:lang w:val="ru-RU"/>
              </w:rPr>
            </w:pPr>
            <w:r w:rsidRPr="000C3223">
              <w:rPr>
                <w:color w:val="1F3864" w:themeColor="accent1" w:themeShade="80"/>
                <w:lang w:val="ru-RU"/>
              </w:rPr>
              <w:t>это программное обеспечение, функциональный продукт, который специально разрабатывается на основе возможностей современных гаджетов.</w:t>
            </w:r>
          </w:p>
        </w:tc>
      </w:tr>
      <w:tr w:rsidR="00D509A0" w:rsidRPr="000C3223" w14:paraId="74B906AB" w14:textId="77777777">
        <w:tc>
          <w:tcPr>
            <w:tcW w:w="1500" w:type="dxa"/>
            <w:vAlign w:val="center"/>
          </w:tcPr>
          <w:p w14:paraId="7CB796E9" w14:textId="4229A75D" w:rsidR="00D509A0" w:rsidRPr="000C3223" w:rsidRDefault="00D509A0">
            <w:pPr>
              <w:pStyle w:val="TableText"/>
              <w:jc w:val="center"/>
              <w:rPr>
                <w:color w:val="1F3864" w:themeColor="accent1" w:themeShade="80"/>
                <w:lang w:val="ru-RU"/>
              </w:rPr>
            </w:pPr>
          </w:p>
        </w:tc>
        <w:tc>
          <w:tcPr>
            <w:tcW w:w="7567" w:type="dxa"/>
            <w:vAlign w:val="center"/>
          </w:tcPr>
          <w:p w14:paraId="2A25519F" w14:textId="77777777" w:rsidR="00D509A0" w:rsidRPr="000C3223" w:rsidRDefault="00D509A0">
            <w:pPr>
              <w:pStyle w:val="TableText"/>
              <w:rPr>
                <w:color w:val="1F3864" w:themeColor="accent1" w:themeShade="80"/>
                <w:lang w:val="ru-RU"/>
              </w:rPr>
            </w:pPr>
          </w:p>
        </w:tc>
      </w:tr>
    </w:tbl>
    <w:p w14:paraId="7941BA04" w14:textId="77777777" w:rsidR="000C6045" w:rsidRPr="000C3223" w:rsidRDefault="00E52D87">
      <w:pPr>
        <w:pStyle w:val="2"/>
        <w:rPr>
          <w:rFonts w:ascii="Times New Roman" w:hAnsi="Times New Roman" w:cs="Times New Roman"/>
        </w:rPr>
      </w:pPr>
      <w:bookmarkStart w:id="7" w:name="_Toc211722985"/>
      <w:r w:rsidRPr="000C3223">
        <w:rPr>
          <w:rFonts w:ascii="Times New Roman" w:hAnsi="Times New Roman" w:cs="Times New Roman"/>
        </w:rPr>
        <w:t>Ссылки</w:t>
      </w:r>
      <w:bookmarkEnd w:id="7"/>
    </w:p>
    <w:p w14:paraId="698A1ADF" w14:textId="3C59B990" w:rsidR="000C6045" w:rsidRPr="000C3223" w:rsidRDefault="34274386" w:rsidP="006E2E38">
      <w:pPr>
        <w:pStyle w:val="a0"/>
      </w:pPr>
      <w:r w:rsidRPr="000C3223">
        <w:t>При написании текста использовались следующие ресурсы:</w:t>
      </w:r>
    </w:p>
    <w:p w14:paraId="53668E69" w14:textId="5B1D17D1" w:rsidR="34274386" w:rsidRPr="000C3223" w:rsidRDefault="34274386" w:rsidP="003E522D">
      <w:pPr>
        <w:pStyle w:val="a0"/>
        <w:numPr>
          <w:ilvl w:val="0"/>
          <w:numId w:val="41"/>
        </w:numPr>
        <w:rPr>
          <w:color w:val="2E74B5" w:themeColor="accent5" w:themeShade="BF"/>
        </w:rPr>
      </w:pPr>
      <w:hyperlink r:id="rId10">
        <w:r w:rsidRPr="000C3223">
          <w:rPr>
            <w:rStyle w:val="af1"/>
            <w:color w:val="2E74B5" w:themeColor="accent5" w:themeShade="BF"/>
          </w:rPr>
          <w:t>https://practicum.yandex.ru/blog/chto-takoe-use-case-kak-ih-napisat/</w:t>
        </w:r>
      </w:hyperlink>
    </w:p>
    <w:p w14:paraId="3CE0A735" w14:textId="592BDFD2" w:rsidR="34274386" w:rsidRPr="000C3223" w:rsidRDefault="34274386" w:rsidP="003E522D">
      <w:pPr>
        <w:pStyle w:val="a0"/>
        <w:numPr>
          <w:ilvl w:val="0"/>
          <w:numId w:val="41"/>
        </w:numPr>
        <w:rPr>
          <w:color w:val="2E74B5" w:themeColor="accent5" w:themeShade="BF"/>
        </w:rPr>
      </w:pPr>
      <w:hyperlink r:id="rId11">
        <w:r w:rsidRPr="000C3223">
          <w:rPr>
            <w:rStyle w:val="af1"/>
            <w:color w:val="2E74B5" w:themeColor="accent5" w:themeShade="BF"/>
          </w:rPr>
          <w:t>https://systems.education/use-case</w:t>
        </w:r>
      </w:hyperlink>
    </w:p>
    <w:p w14:paraId="0D0A3568" w14:textId="4094DD2D" w:rsidR="34274386" w:rsidRPr="000C3223" w:rsidRDefault="34274386" w:rsidP="003E522D">
      <w:pPr>
        <w:pStyle w:val="a0"/>
        <w:numPr>
          <w:ilvl w:val="0"/>
          <w:numId w:val="41"/>
        </w:numPr>
        <w:rPr>
          <w:color w:val="2E74B5" w:themeColor="accent5" w:themeShade="BF"/>
        </w:rPr>
      </w:pPr>
      <w:hyperlink r:id="rId12">
        <w:r w:rsidRPr="000C3223">
          <w:rPr>
            <w:rStyle w:val="af1"/>
            <w:color w:val="2E74B5" w:themeColor="accent5" w:themeShade="BF"/>
            <w:u w:val="none"/>
          </w:rPr>
          <w:t>https://habr.com/ru/articles/231961/</w:t>
        </w:r>
      </w:hyperlink>
    </w:p>
    <w:p w14:paraId="233D889A" w14:textId="15329FA4" w:rsidR="34274386" w:rsidRPr="000C3223" w:rsidRDefault="34274386" w:rsidP="003E522D">
      <w:pPr>
        <w:pStyle w:val="a0"/>
        <w:numPr>
          <w:ilvl w:val="0"/>
          <w:numId w:val="41"/>
        </w:numPr>
        <w:rPr>
          <w:color w:val="2E74B5" w:themeColor="accent5" w:themeShade="BF"/>
        </w:rPr>
      </w:pPr>
      <w:hyperlink r:id="rId13">
        <w:r w:rsidRPr="000C3223">
          <w:rPr>
            <w:rStyle w:val="af1"/>
            <w:color w:val="2E74B5" w:themeColor="accent5" w:themeShade="BF"/>
            <w:u w:val="none"/>
          </w:rPr>
          <w:t>https://visuresolutions.com/ru/blog/non-functional-requirements/</w:t>
        </w:r>
      </w:hyperlink>
    </w:p>
    <w:p w14:paraId="1A437A2E" w14:textId="4E111558" w:rsidR="34274386" w:rsidRPr="000C3223" w:rsidRDefault="34274386" w:rsidP="003E522D">
      <w:pPr>
        <w:pStyle w:val="a0"/>
        <w:numPr>
          <w:ilvl w:val="0"/>
          <w:numId w:val="41"/>
        </w:numPr>
        <w:rPr>
          <w:color w:val="2E74B5" w:themeColor="accent5" w:themeShade="BF"/>
        </w:rPr>
      </w:pPr>
      <w:hyperlink r:id="rId14">
        <w:r w:rsidRPr="000C3223">
          <w:rPr>
            <w:rStyle w:val="af1"/>
            <w:color w:val="2E74B5" w:themeColor="accent5" w:themeShade="BF"/>
            <w:u w:val="none"/>
          </w:rPr>
          <w:t>https://babok-school.ru/blog/what-is-non-functional-requirement-and-how-to-specify-it/</w:t>
        </w:r>
      </w:hyperlink>
    </w:p>
    <w:p w14:paraId="5B1767BA" w14:textId="7FB19308" w:rsidR="34274386" w:rsidRPr="000C3223" w:rsidRDefault="34274386" w:rsidP="003E522D">
      <w:pPr>
        <w:pStyle w:val="a0"/>
        <w:numPr>
          <w:ilvl w:val="0"/>
          <w:numId w:val="41"/>
        </w:numPr>
        <w:rPr>
          <w:color w:val="2E74B5" w:themeColor="accent5" w:themeShade="BF"/>
        </w:rPr>
      </w:pPr>
      <w:hyperlink r:id="rId15">
        <w:r w:rsidRPr="000C3223">
          <w:rPr>
            <w:rStyle w:val="af1"/>
            <w:color w:val="2E74B5" w:themeColor="accent5" w:themeShade="BF"/>
            <w:u w:val="none"/>
          </w:rPr>
          <w:t>https://visuresolutions.com/ru/blog/functional-requirements/</w:t>
        </w:r>
      </w:hyperlink>
    </w:p>
    <w:p w14:paraId="6F0C609C" w14:textId="0464DFF4" w:rsidR="34274386" w:rsidRPr="000C3223" w:rsidRDefault="34274386" w:rsidP="003E522D">
      <w:pPr>
        <w:pStyle w:val="a0"/>
        <w:numPr>
          <w:ilvl w:val="0"/>
          <w:numId w:val="41"/>
        </w:numPr>
        <w:rPr>
          <w:color w:val="2E74B5" w:themeColor="accent5" w:themeShade="BF"/>
        </w:rPr>
      </w:pPr>
      <w:hyperlink r:id="rId16">
        <w:r w:rsidRPr="000C3223">
          <w:rPr>
            <w:rStyle w:val="af1"/>
            <w:color w:val="2E74B5" w:themeColor="accent5" w:themeShade="BF"/>
            <w:u w:val="none"/>
          </w:rPr>
          <w:t>https://logrocon.ru/requirements_analysis</w:t>
        </w:r>
      </w:hyperlink>
    </w:p>
    <w:p w14:paraId="7F508DDE" w14:textId="12808111" w:rsidR="34274386" w:rsidRPr="000C3223" w:rsidRDefault="34274386" w:rsidP="003E522D">
      <w:pPr>
        <w:pStyle w:val="a0"/>
        <w:numPr>
          <w:ilvl w:val="0"/>
          <w:numId w:val="41"/>
        </w:numPr>
        <w:rPr>
          <w:color w:val="2E74B5" w:themeColor="accent5" w:themeShade="BF"/>
        </w:rPr>
      </w:pPr>
      <w:hyperlink r:id="rId17">
        <w:r w:rsidRPr="000C3223">
          <w:rPr>
            <w:rStyle w:val="af1"/>
            <w:color w:val="2E74B5" w:themeColor="accent5" w:themeShade="BF"/>
            <w:u w:val="none"/>
          </w:rPr>
          <w:t>https://studfile.net/preview/6469091/page:5/</w:t>
        </w:r>
      </w:hyperlink>
      <w:r w:rsidRPr="000C3223">
        <w:rPr>
          <w:color w:val="2E74B5" w:themeColor="accent5" w:themeShade="BF"/>
        </w:rPr>
        <w:t>16:40</w:t>
      </w:r>
    </w:p>
    <w:p w14:paraId="1B9322C7" w14:textId="0FC9E625" w:rsidR="34274386" w:rsidRPr="000C3223" w:rsidRDefault="34274386"/>
    <w:p w14:paraId="1EF41E3E" w14:textId="5C025FD4" w:rsidR="34274386" w:rsidRPr="000C3223" w:rsidRDefault="34274386" w:rsidP="34274386">
      <w:pPr>
        <w:pStyle w:val="a0"/>
        <w:ind w:firstLine="720"/>
      </w:pPr>
    </w:p>
    <w:p w14:paraId="3EF39281" w14:textId="77777777" w:rsidR="000C6045" w:rsidRPr="000C3223" w:rsidRDefault="00E52D87">
      <w:pPr>
        <w:pStyle w:val="2"/>
        <w:rPr>
          <w:rFonts w:ascii="Times New Roman" w:hAnsi="Times New Roman" w:cs="Times New Roman"/>
        </w:rPr>
      </w:pPr>
      <w:bookmarkStart w:id="8" w:name="_Toc211722986"/>
      <w:r w:rsidRPr="000C3223">
        <w:rPr>
          <w:rFonts w:ascii="Times New Roman" w:hAnsi="Times New Roman" w:cs="Times New Roman"/>
        </w:rPr>
        <w:t>Краткое описание</w:t>
      </w:r>
      <w:bookmarkEnd w:id="8"/>
    </w:p>
    <w:p w14:paraId="198B1593" w14:textId="77777777" w:rsidR="00181DB2" w:rsidRPr="000C3223" w:rsidRDefault="00181DB2" w:rsidP="00181DB2">
      <w:pPr>
        <w:pStyle w:val="a0"/>
      </w:pPr>
    </w:p>
    <w:p w14:paraId="21482825" w14:textId="77777777" w:rsidR="00464322" w:rsidRPr="000C3223" w:rsidRDefault="00E52D87" w:rsidP="00A106D5">
      <w:pPr>
        <w:pStyle w:val="a0"/>
        <w:jc w:val="left"/>
      </w:pPr>
      <w:r w:rsidRPr="000C3223">
        <w:t xml:space="preserve">Содержание данного </w:t>
      </w:r>
      <w:r w:rsidR="00464322" w:rsidRPr="000C3223">
        <w:t>документа</w:t>
      </w:r>
      <w:r w:rsidRPr="000C3223">
        <w:t xml:space="preserve"> построено таким образом, чтобы дать ответ на следующие вопрос</w:t>
      </w:r>
      <w:r w:rsidR="00F85973" w:rsidRPr="000C3223">
        <w:t>ы</w:t>
      </w:r>
      <w:r w:rsidRPr="000C3223">
        <w:t>:</w:t>
      </w:r>
    </w:p>
    <w:p w14:paraId="4FC99E60" w14:textId="3023EDC2" w:rsidR="007C0853" w:rsidRPr="000C3223" w:rsidRDefault="3B4EB2EB" w:rsidP="00A106D5">
      <w:pPr>
        <w:pStyle w:val="a0"/>
        <w:jc w:val="left"/>
      </w:pPr>
      <w:r w:rsidRPr="000C3223">
        <w:t xml:space="preserve">Проблемы, </w:t>
      </w:r>
      <w:r w:rsidR="00EB6CB1" w:rsidRPr="000C3223">
        <w:t xml:space="preserve">которые </w:t>
      </w:r>
      <w:r w:rsidRPr="000C3223">
        <w:t>реша</w:t>
      </w:r>
      <w:r w:rsidR="00EB6CB1" w:rsidRPr="000C3223">
        <w:t>ет</w:t>
      </w:r>
      <w:r w:rsidRPr="000C3223">
        <w:t xml:space="preserve"> наш продукт:</w:t>
      </w:r>
    </w:p>
    <w:p w14:paraId="5543C118" w14:textId="4443E664" w:rsidR="007C0853" w:rsidRPr="000C3223" w:rsidRDefault="3B4EB2EB" w:rsidP="00A106D5">
      <w:pPr>
        <w:pStyle w:val="a0"/>
        <w:numPr>
          <w:ilvl w:val="0"/>
          <w:numId w:val="26"/>
        </w:numPr>
        <w:ind w:left="1418"/>
        <w:jc w:val="left"/>
        <w:rPr>
          <w:lang w:eastAsia="ru-RU"/>
        </w:rPr>
      </w:pPr>
      <w:r w:rsidRPr="000C3223">
        <w:rPr>
          <w:rStyle w:val="afa"/>
          <w:b w:val="0"/>
        </w:rPr>
        <w:t>Проблема неконтролируемых расходов и четкого планирования бюджета</w:t>
      </w:r>
    </w:p>
    <w:p w14:paraId="31DA9E57" w14:textId="1B2AFE56" w:rsidR="007C0853" w:rsidRPr="000C3223" w:rsidRDefault="3B4EB2EB" w:rsidP="00A106D5">
      <w:pPr>
        <w:pStyle w:val="a0"/>
        <w:numPr>
          <w:ilvl w:val="0"/>
          <w:numId w:val="26"/>
        </w:numPr>
        <w:ind w:left="1418"/>
        <w:jc w:val="left"/>
        <w:rPr>
          <w:lang w:eastAsia="ru-RU"/>
        </w:rPr>
      </w:pPr>
      <w:r w:rsidRPr="000C3223">
        <w:rPr>
          <w:rStyle w:val="afa"/>
          <w:b w:val="0"/>
        </w:rPr>
        <w:t>Отсутствие единого центра управления финансами</w:t>
      </w:r>
    </w:p>
    <w:p w14:paraId="0DE8CE7A" w14:textId="75B03FA3" w:rsidR="007C0853" w:rsidRPr="000C3223" w:rsidRDefault="32352D51" w:rsidP="00A106D5">
      <w:pPr>
        <w:pStyle w:val="a0"/>
        <w:numPr>
          <w:ilvl w:val="0"/>
          <w:numId w:val="26"/>
        </w:numPr>
        <w:ind w:left="1418"/>
        <w:jc w:val="left"/>
      </w:pPr>
      <w:r w:rsidRPr="000C3223">
        <w:rPr>
          <w:rStyle w:val="afa"/>
          <w:b w:val="0"/>
        </w:rPr>
        <w:t>Непонимание финансовых целей</w:t>
      </w:r>
    </w:p>
    <w:p w14:paraId="3C5DBA4E" w14:textId="353A60B8" w:rsidR="00E52D87" w:rsidRPr="000C3223" w:rsidRDefault="19910BE5" w:rsidP="00A97E0B">
      <w:pPr>
        <w:pStyle w:val="a0"/>
        <w:jc w:val="left"/>
      </w:pPr>
      <w:r w:rsidRPr="000C3223">
        <w:lastRenderedPageBreak/>
        <w:br/>
      </w:r>
      <w:r w:rsidR="00A106D5" w:rsidRPr="000C3223">
        <w:t>Разработка удобного интерфейса для учета расходов с категоризацией транзакций и удобными графиками и внедрение системы прогнозирования на основе предыдущих трат и доходов, а также создание рекомендаций на будущее. Это позволит пользователям видеть детализированные отчеты о тратах и быстрее принимать осознанные финансовые решения.</w:t>
      </w:r>
    </w:p>
    <w:p w14:paraId="0C1DC091" w14:textId="46588087" w:rsidR="00A97E0B" w:rsidRPr="000C3223" w:rsidRDefault="00A97E0B" w:rsidP="00A97E0B">
      <w:pPr>
        <w:pStyle w:val="a0"/>
        <w:jc w:val="left"/>
      </w:pPr>
      <w:r w:rsidRPr="000C3223">
        <w:t>Архитектура программного решения: клиентская часть, серверная часть, база данных.</w:t>
      </w:r>
    </w:p>
    <w:p w14:paraId="3E8CEFC4" w14:textId="77777777" w:rsidR="000C6045" w:rsidRPr="000C3223" w:rsidRDefault="007C0853">
      <w:pPr>
        <w:pStyle w:val="1"/>
        <w:rPr>
          <w:rFonts w:ascii="Times New Roman" w:hAnsi="Times New Roman" w:cs="Times New Roman"/>
        </w:rPr>
      </w:pPr>
      <w:bookmarkStart w:id="9" w:name="_Ref211717179"/>
      <w:bookmarkStart w:id="10" w:name="_Ref211717182"/>
      <w:bookmarkStart w:id="11" w:name="_Toc447095882"/>
      <w:bookmarkStart w:id="12" w:name="_Toc458576593"/>
      <w:r w:rsidRPr="000C3223">
        <w:rPr>
          <w:rFonts w:ascii="Times New Roman" w:hAnsi="Times New Roman" w:cs="Times New Roman"/>
        </w:rPr>
        <w:br w:type="page"/>
      </w:r>
      <w:bookmarkStart w:id="13" w:name="_Toc211722987"/>
      <w:r w:rsidR="001A1AE3" w:rsidRPr="000C3223">
        <w:rPr>
          <w:rFonts w:ascii="Times New Roman" w:hAnsi="Times New Roman" w:cs="Times New Roman"/>
        </w:rPr>
        <w:lastRenderedPageBreak/>
        <w:t>П</w:t>
      </w:r>
      <w:r w:rsidR="00CA24B6" w:rsidRPr="000C3223">
        <w:rPr>
          <w:rFonts w:ascii="Times New Roman" w:hAnsi="Times New Roman" w:cs="Times New Roman"/>
        </w:rPr>
        <w:t>р</w:t>
      </w:r>
      <w:r w:rsidR="00C11603" w:rsidRPr="000C3223">
        <w:rPr>
          <w:rFonts w:ascii="Times New Roman" w:hAnsi="Times New Roman" w:cs="Times New Roman"/>
        </w:rPr>
        <w:t>едметн</w:t>
      </w:r>
      <w:r w:rsidR="001A1AE3" w:rsidRPr="000C3223">
        <w:rPr>
          <w:rFonts w:ascii="Times New Roman" w:hAnsi="Times New Roman" w:cs="Times New Roman"/>
        </w:rPr>
        <w:t>ая</w:t>
      </w:r>
      <w:r w:rsidR="00C11603" w:rsidRPr="000C3223">
        <w:rPr>
          <w:rFonts w:ascii="Times New Roman" w:hAnsi="Times New Roman" w:cs="Times New Roman"/>
        </w:rPr>
        <w:t xml:space="preserve"> </w:t>
      </w:r>
      <w:r w:rsidR="00CA24B6" w:rsidRPr="000C3223">
        <w:rPr>
          <w:rFonts w:ascii="Times New Roman" w:hAnsi="Times New Roman" w:cs="Times New Roman"/>
        </w:rPr>
        <w:t>област</w:t>
      </w:r>
      <w:r w:rsidR="001A1AE3" w:rsidRPr="000C3223">
        <w:rPr>
          <w:rFonts w:ascii="Times New Roman" w:hAnsi="Times New Roman" w:cs="Times New Roman"/>
        </w:rPr>
        <w:t>ь</w:t>
      </w:r>
      <w:r w:rsidR="00FC70CE" w:rsidRPr="000C3223">
        <w:rPr>
          <w:rFonts w:ascii="Times New Roman" w:hAnsi="Times New Roman" w:cs="Times New Roman"/>
          <w:lang w:val="en-US"/>
        </w:rPr>
        <w:t xml:space="preserve"> </w:t>
      </w:r>
      <w:r w:rsidR="00FC70CE" w:rsidRPr="000C3223">
        <w:rPr>
          <w:rFonts w:ascii="Times New Roman" w:hAnsi="Times New Roman" w:cs="Times New Roman"/>
        </w:rPr>
        <w:t>проекта</w:t>
      </w:r>
      <w:bookmarkEnd w:id="9"/>
      <w:bookmarkEnd w:id="10"/>
      <w:bookmarkEnd w:id="13"/>
    </w:p>
    <w:p w14:paraId="3FD6F81D" w14:textId="77777777" w:rsidR="0017189B" w:rsidRPr="000C3223" w:rsidRDefault="0017189B" w:rsidP="00F7524B">
      <w:pPr>
        <w:pStyle w:val="af9"/>
        <w:ind w:left="567"/>
        <w:jc w:val="both"/>
        <w:rPr>
          <w:sz w:val="20"/>
          <w:szCs w:val="20"/>
        </w:rPr>
      </w:pPr>
      <w:r w:rsidRPr="000C3223">
        <w:rPr>
          <w:sz w:val="20"/>
          <w:szCs w:val="20"/>
        </w:rPr>
        <w:t>Управление личными финансами — одна из ключевых задач, с которой сталкивается каждый человек. Эффективное распределение доходов и расходов, планирование будущих затрат, ведение бюджета — все это необходимо для достижения финансовой стабильности и достижения долгосрочных целей. С ростом числа финансовых обязательств и возможностей, а также усложнением структуры доходов и расходов, все больше людей ищут инструменты для автоматизации и упрощения управления финансами.</w:t>
      </w:r>
    </w:p>
    <w:p w14:paraId="34F93612" w14:textId="162006FB" w:rsidR="000C6045" w:rsidRPr="000C3223" w:rsidRDefault="0017189B" w:rsidP="00F7524B">
      <w:pPr>
        <w:pStyle w:val="af9"/>
        <w:ind w:left="567"/>
        <w:jc w:val="both"/>
        <w:rPr>
          <w:sz w:val="20"/>
          <w:szCs w:val="20"/>
        </w:rPr>
      </w:pPr>
      <w:r w:rsidRPr="000C3223">
        <w:rPr>
          <w:sz w:val="20"/>
          <w:szCs w:val="20"/>
        </w:rPr>
        <w:t xml:space="preserve">Современные технологии предоставляют мощные решения для управления личными и семейными бюджетами, позволяя людям отслеживать свои финансовые потоки, анализировать привычки в тратах и принимать обоснованные решения. Разработка </w:t>
      </w:r>
      <w:r w:rsidRPr="000C3223">
        <w:rPr>
          <w:i/>
          <w:iCs/>
          <w:sz w:val="20"/>
          <w:szCs w:val="20"/>
        </w:rPr>
        <w:t>«Приложения для управления финансами»</w:t>
      </w:r>
      <w:r w:rsidRPr="000C3223">
        <w:rPr>
          <w:sz w:val="20"/>
          <w:szCs w:val="20"/>
        </w:rPr>
        <w:t xml:space="preserve"> призвана помочь пользователям лучше контролировать свои денежные средства, накапливать сбережения и достигать поставленных финансовых целей.</w:t>
      </w:r>
      <w:r w:rsidR="006C5138" w:rsidRPr="000C3223">
        <w:rPr>
          <w:sz w:val="20"/>
          <w:szCs w:val="20"/>
        </w:rPr>
        <w:t xml:space="preserve"> </w:t>
      </w:r>
      <w:r w:rsidR="00181DB2" w:rsidRPr="000C3223">
        <w:rPr>
          <w:sz w:val="20"/>
          <w:szCs w:val="20"/>
        </w:rPr>
        <w:t>Со</w:t>
      </w:r>
      <w:r w:rsidR="006C5138" w:rsidRPr="000C3223">
        <w:rPr>
          <w:sz w:val="20"/>
          <w:szCs w:val="20"/>
        </w:rPr>
        <w:t>здание подобного приложения позволит людям упростить процесс управления своими финансами, сделав его более прозрачным и понятным, а также поможет в достижении долгосрочных финансовых целей.</w:t>
      </w:r>
    </w:p>
    <w:p w14:paraId="579C1998" w14:textId="77777777" w:rsidR="000C6045" w:rsidRPr="000C3223" w:rsidRDefault="00E52D87">
      <w:pPr>
        <w:pStyle w:val="2"/>
        <w:rPr>
          <w:rFonts w:ascii="Times New Roman" w:hAnsi="Times New Roman" w:cs="Times New Roman"/>
        </w:rPr>
      </w:pPr>
      <w:bookmarkStart w:id="14" w:name="_Toc211722988"/>
      <w:bookmarkStart w:id="15" w:name="_Toc511855719"/>
      <w:bookmarkEnd w:id="11"/>
      <w:bookmarkEnd w:id="12"/>
      <w:r w:rsidRPr="000C3223">
        <w:rPr>
          <w:rFonts w:ascii="Times New Roman" w:hAnsi="Times New Roman" w:cs="Times New Roman"/>
        </w:rPr>
        <w:t>Существующие проблемы</w:t>
      </w:r>
      <w:bookmarkEnd w:id="14"/>
    </w:p>
    <w:p w14:paraId="1A8EB9E2" w14:textId="77777777" w:rsidR="00F940D9" w:rsidRPr="000C3223" w:rsidRDefault="00F940D9" w:rsidP="00F940D9">
      <w:pPr>
        <w:pStyle w:val="4"/>
        <w:numPr>
          <w:ilvl w:val="0"/>
          <w:numId w:val="0"/>
        </w:numPr>
        <w:rPr>
          <w:rFonts w:ascii="Times New Roman" w:hAnsi="Times New Roman" w:cs="Times New Roman"/>
          <w:sz w:val="22"/>
          <w:szCs w:val="22"/>
          <w:lang w:eastAsia="ru-RU"/>
        </w:rPr>
      </w:pPr>
      <w:bookmarkStart w:id="16" w:name="_Toc211722989"/>
      <w:r w:rsidRPr="000C3223">
        <w:rPr>
          <w:rStyle w:val="afa"/>
          <w:rFonts w:ascii="Times New Roman" w:hAnsi="Times New Roman" w:cs="Times New Roman"/>
          <w:bCs/>
          <w:sz w:val="22"/>
          <w:szCs w:val="22"/>
        </w:rPr>
        <w:t>2.1.1 Проблема неконтролируемых</w:t>
      </w:r>
      <w:r w:rsidR="00FE7F54" w:rsidRPr="000C3223">
        <w:rPr>
          <w:rStyle w:val="afa"/>
          <w:rFonts w:ascii="Times New Roman" w:hAnsi="Times New Roman" w:cs="Times New Roman"/>
          <w:bCs/>
          <w:sz w:val="22"/>
          <w:szCs w:val="22"/>
        </w:rPr>
        <w:t xml:space="preserve"> </w:t>
      </w:r>
      <w:r w:rsidRPr="000C3223">
        <w:rPr>
          <w:rStyle w:val="afa"/>
          <w:rFonts w:ascii="Times New Roman" w:hAnsi="Times New Roman" w:cs="Times New Roman"/>
          <w:bCs/>
          <w:sz w:val="22"/>
          <w:szCs w:val="22"/>
        </w:rPr>
        <w:t>расходов</w:t>
      </w:r>
      <w:r w:rsidR="00FE7F54" w:rsidRPr="000C3223">
        <w:rPr>
          <w:rStyle w:val="afa"/>
          <w:rFonts w:ascii="Times New Roman" w:hAnsi="Times New Roman" w:cs="Times New Roman"/>
          <w:bCs/>
          <w:sz w:val="22"/>
          <w:szCs w:val="22"/>
        </w:rPr>
        <w:t xml:space="preserve"> и четкого планирования бюджета</w:t>
      </w:r>
    </w:p>
    <w:p w14:paraId="707DC886" w14:textId="77777777" w:rsidR="00F940D9" w:rsidRPr="000C3223" w:rsidRDefault="00F940D9" w:rsidP="009E6EE1">
      <w:pPr>
        <w:widowControl/>
        <w:numPr>
          <w:ilvl w:val="0"/>
          <w:numId w:val="1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</w:pPr>
      <w:r w:rsidRPr="000C3223">
        <w:rPr>
          <w:rStyle w:val="afa"/>
          <w:bCs/>
        </w:rPr>
        <w:t>Суть проблемы</w:t>
      </w:r>
      <w:r w:rsidRPr="000C3223">
        <w:t xml:space="preserve">: Многие </w:t>
      </w:r>
      <w:r w:rsidR="00FE7F54" w:rsidRPr="000C3223">
        <w:t>люди</w:t>
      </w:r>
      <w:r w:rsidRPr="000C3223">
        <w:t xml:space="preserve"> не ведут учет своих расходов, что приводит к их неконтролируемому увеличению. Это вызывает стресс и финансовые затруднения, так как человек не знает, сколько денег уходит на определенные категории затрат, и не может адекватно планировать бюджет.</w:t>
      </w:r>
    </w:p>
    <w:p w14:paraId="2482AA14" w14:textId="77777777" w:rsidR="00F940D9" w:rsidRPr="000C3223" w:rsidRDefault="00F940D9" w:rsidP="009E6EE1">
      <w:pPr>
        <w:widowControl/>
        <w:numPr>
          <w:ilvl w:val="0"/>
          <w:numId w:val="1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</w:pPr>
      <w:r w:rsidRPr="000C3223">
        <w:rPr>
          <w:rStyle w:val="afa"/>
          <w:bCs/>
        </w:rPr>
        <w:t>Причины</w:t>
      </w:r>
      <w:r w:rsidRPr="000C3223">
        <w:t>:</w:t>
      </w:r>
    </w:p>
    <w:p w14:paraId="43C37C3C" w14:textId="77777777" w:rsidR="00F940D9" w:rsidRPr="000C3223" w:rsidRDefault="00F940D9" w:rsidP="009E6EE1">
      <w:pPr>
        <w:widowControl/>
        <w:numPr>
          <w:ilvl w:val="1"/>
          <w:numId w:val="19"/>
        </w:numPr>
        <w:spacing w:before="100" w:beforeAutospacing="1" w:after="100" w:afterAutospacing="1" w:line="240" w:lineRule="auto"/>
        <w:ind w:left="1800"/>
      </w:pPr>
      <w:r w:rsidRPr="000C3223">
        <w:t>Отсутствие удобных инструментов для ведения ежедневного учета расходов.</w:t>
      </w:r>
    </w:p>
    <w:p w14:paraId="3D81E1C3" w14:textId="77777777" w:rsidR="00FE7F54" w:rsidRPr="000C3223" w:rsidRDefault="00FE7F54" w:rsidP="009E6EE1">
      <w:pPr>
        <w:widowControl/>
        <w:numPr>
          <w:ilvl w:val="1"/>
          <w:numId w:val="19"/>
        </w:numPr>
        <w:spacing w:before="100" w:beforeAutospacing="1" w:after="100" w:afterAutospacing="1" w:line="240" w:lineRule="auto"/>
        <w:ind w:left="1800"/>
      </w:pPr>
      <w:r w:rsidRPr="000C3223">
        <w:t>Отсутствие наглядных инструментов для прогнозирования бюджета.</w:t>
      </w:r>
    </w:p>
    <w:p w14:paraId="3ABED91F" w14:textId="77777777" w:rsidR="00F940D9" w:rsidRPr="000C3223" w:rsidRDefault="00F940D9" w:rsidP="009E6EE1">
      <w:pPr>
        <w:widowControl/>
        <w:numPr>
          <w:ilvl w:val="1"/>
          <w:numId w:val="19"/>
        </w:numPr>
        <w:spacing w:before="100" w:beforeAutospacing="1" w:after="100" w:afterAutospacing="1" w:line="240" w:lineRule="auto"/>
        <w:ind w:left="1800"/>
      </w:pPr>
      <w:r w:rsidRPr="000C3223">
        <w:t>Отсутствие финансовой грамотности у некоторых пользователей.</w:t>
      </w:r>
    </w:p>
    <w:p w14:paraId="469C4796" w14:textId="77777777" w:rsidR="00F940D9" w:rsidRPr="000C3223" w:rsidRDefault="00F940D9" w:rsidP="009E6EE1">
      <w:pPr>
        <w:widowControl/>
        <w:numPr>
          <w:ilvl w:val="0"/>
          <w:numId w:val="1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</w:pPr>
      <w:r w:rsidRPr="000C3223">
        <w:rPr>
          <w:rStyle w:val="afa"/>
          <w:bCs/>
        </w:rPr>
        <w:t>Влияние на участников</w:t>
      </w:r>
      <w:r w:rsidRPr="000C3223">
        <w:t>:</w:t>
      </w:r>
    </w:p>
    <w:p w14:paraId="747330B6" w14:textId="13FCB1C8" w:rsidR="00F940D9" w:rsidRPr="000C3223" w:rsidRDefault="00FE7F54" w:rsidP="009E6EE1">
      <w:pPr>
        <w:widowControl/>
        <w:numPr>
          <w:ilvl w:val="1"/>
          <w:numId w:val="18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</w:pPr>
      <w:r w:rsidRPr="000C3223">
        <w:rPr>
          <w:rStyle w:val="afa"/>
          <w:bCs/>
        </w:rPr>
        <w:t>Люди</w:t>
      </w:r>
      <w:r w:rsidR="00F940D9" w:rsidRPr="000C3223">
        <w:t xml:space="preserve"> тратят деньги нерационально, не зная, как эффективно управлять бюджетом. Это может привести к непредсказуемым финансовым трудностям</w:t>
      </w:r>
      <w:r w:rsidRPr="000C3223">
        <w:t>, когда доходы не покрывают расходы</w:t>
      </w:r>
      <w:r w:rsidR="00F940D9" w:rsidRPr="000C3223">
        <w:t>.</w:t>
      </w:r>
      <w:r w:rsidRPr="000C3223">
        <w:t xml:space="preserve"> Появляется необходимость брать микрозаймы/кредиты.</w:t>
      </w:r>
    </w:p>
    <w:p w14:paraId="0220B38D" w14:textId="77777777" w:rsidR="00F940D9" w:rsidRPr="000C3223" w:rsidRDefault="00F940D9" w:rsidP="009E6EE1">
      <w:pPr>
        <w:widowControl/>
        <w:numPr>
          <w:ilvl w:val="0"/>
          <w:numId w:val="1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</w:pPr>
      <w:r w:rsidRPr="000C3223">
        <w:rPr>
          <w:rStyle w:val="afa"/>
          <w:bCs/>
        </w:rPr>
        <w:t>Решение проблемы в рамках проекта</w:t>
      </w:r>
      <w:r w:rsidRPr="000C3223">
        <w:t>: Разработка удобного интерфейса для учета расходов с категоризацией транзакций и удобными графиками</w:t>
      </w:r>
      <w:r w:rsidR="00FE7F54" w:rsidRPr="000C3223">
        <w:t xml:space="preserve"> и внедрение системы прогнозирования на основе предыдущих трат и доходов, а также создание рекомендаций на будущее.</w:t>
      </w:r>
      <w:r w:rsidRPr="000C3223">
        <w:t xml:space="preserve"> Это позволит пользователям видеть детализированные отчеты о тратах и быстрее принимать осознанные финансовые решения.</w:t>
      </w:r>
    </w:p>
    <w:p w14:paraId="3B94DE65" w14:textId="77777777" w:rsidR="00F940D9" w:rsidRPr="000C3223" w:rsidRDefault="00F940D9" w:rsidP="00F940D9">
      <w:pPr>
        <w:pStyle w:val="4"/>
        <w:numPr>
          <w:ilvl w:val="0"/>
          <w:numId w:val="0"/>
        </w:numPr>
        <w:rPr>
          <w:rFonts w:ascii="Times New Roman" w:hAnsi="Times New Roman" w:cs="Times New Roman"/>
          <w:sz w:val="22"/>
          <w:szCs w:val="22"/>
          <w:lang w:eastAsia="ru-RU"/>
        </w:rPr>
      </w:pPr>
      <w:r w:rsidRPr="000C3223">
        <w:rPr>
          <w:rFonts w:ascii="Times New Roman" w:hAnsi="Times New Roman" w:cs="Times New Roman"/>
          <w:b/>
          <w:bCs/>
          <w:sz w:val="22"/>
          <w:szCs w:val="22"/>
        </w:rPr>
        <w:t xml:space="preserve">2.1.2 </w:t>
      </w:r>
      <w:r w:rsidRPr="000C3223">
        <w:rPr>
          <w:rStyle w:val="afa"/>
          <w:rFonts w:ascii="Times New Roman" w:hAnsi="Times New Roman" w:cs="Times New Roman"/>
          <w:bCs/>
          <w:sz w:val="22"/>
          <w:szCs w:val="22"/>
        </w:rPr>
        <w:t>Отсутствие единого центра управления финансами</w:t>
      </w:r>
    </w:p>
    <w:p w14:paraId="5924AF0B" w14:textId="77777777" w:rsidR="00F940D9" w:rsidRPr="000C3223" w:rsidRDefault="00F940D9" w:rsidP="009E6EE1">
      <w:pPr>
        <w:widowControl/>
        <w:numPr>
          <w:ilvl w:val="0"/>
          <w:numId w:val="2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</w:pPr>
      <w:r w:rsidRPr="000C3223">
        <w:rPr>
          <w:rStyle w:val="afa"/>
          <w:bCs/>
        </w:rPr>
        <w:t>Суть проблемы</w:t>
      </w:r>
      <w:r w:rsidRPr="000C3223">
        <w:t xml:space="preserve">: </w:t>
      </w:r>
      <w:r w:rsidR="00FE7F54" w:rsidRPr="000C3223">
        <w:t>Люди</w:t>
      </w:r>
      <w:r w:rsidRPr="000C3223">
        <w:t xml:space="preserve"> вынуждены работать с несколькими источниками данных (банковские приложения, кредитные карты, электронные кошельки и пр.), что создает путаницу и сложность в управлении общими финансовыми потоками.</w:t>
      </w:r>
    </w:p>
    <w:p w14:paraId="6F5C2E7B" w14:textId="77777777" w:rsidR="00F940D9" w:rsidRPr="000C3223" w:rsidRDefault="00F940D9" w:rsidP="009E6EE1">
      <w:pPr>
        <w:widowControl/>
        <w:numPr>
          <w:ilvl w:val="0"/>
          <w:numId w:val="2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</w:pPr>
      <w:r w:rsidRPr="000C3223">
        <w:rPr>
          <w:rStyle w:val="afa"/>
          <w:bCs/>
        </w:rPr>
        <w:t>Причины</w:t>
      </w:r>
      <w:r w:rsidRPr="000C3223">
        <w:t>:</w:t>
      </w:r>
    </w:p>
    <w:p w14:paraId="3E701DB1" w14:textId="77777777" w:rsidR="00F940D9" w:rsidRPr="000C3223" w:rsidRDefault="00F940D9" w:rsidP="009E6EE1">
      <w:pPr>
        <w:widowControl/>
        <w:numPr>
          <w:ilvl w:val="1"/>
          <w:numId w:val="20"/>
        </w:numPr>
        <w:spacing w:before="100" w:beforeAutospacing="1" w:after="100" w:afterAutospacing="1" w:line="240" w:lineRule="auto"/>
        <w:ind w:left="1800"/>
      </w:pPr>
      <w:r w:rsidRPr="000C3223">
        <w:t>Разрозненные финансовые системы, каждая из которых имеет свой интерфейс и свои особенности.</w:t>
      </w:r>
    </w:p>
    <w:p w14:paraId="6E2FF6A0" w14:textId="77777777" w:rsidR="00F940D9" w:rsidRPr="000C3223" w:rsidRDefault="00F940D9" w:rsidP="009E6EE1">
      <w:pPr>
        <w:widowControl/>
        <w:numPr>
          <w:ilvl w:val="1"/>
          <w:numId w:val="20"/>
        </w:numPr>
        <w:spacing w:before="100" w:beforeAutospacing="1" w:after="100" w:afterAutospacing="1" w:line="240" w:lineRule="auto"/>
        <w:ind w:left="1800"/>
      </w:pPr>
      <w:r w:rsidRPr="000C3223">
        <w:t>Отсутствие универсального инструмента для учета всех источников доходов и расходов.</w:t>
      </w:r>
    </w:p>
    <w:p w14:paraId="41154479" w14:textId="77777777" w:rsidR="00F940D9" w:rsidRPr="000C3223" w:rsidRDefault="00F940D9" w:rsidP="009E6EE1">
      <w:pPr>
        <w:widowControl/>
        <w:numPr>
          <w:ilvl w:val="0"/>
          <w:numId w:val="2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</w:pPr>
      <w:r w:rsidRPr="000C3223">
        <w:rPr>
          <w:rStyle w:val="afa"/>
          <w:bCs/>
        </w:rPr>
        <w:t>Влияние на участников</w:t>
      </w:r>
      <w:r w:rsidRPr="000C3223">
        <w:t>:</w:t>
      </w:r>
    </w:p>
    <w:p w14:paraId="67F0A29B" w14:textId="77777777" w:rsidR="00F940D9" w:rsidRPr="000C3223" w:rsidRDefault="00FE7F54" w:rsidP="009E6EE1">
      <w:pPr>
        <w:widowControl/>
        <w:numPr>
          <w:ilvl w:val="1"/>
          <w:numId w:val="21"/>
        </w:numPr>
        <w:spacing w:before="100" w:beforeAutospacing="1" w:after="100" w:afterAutospacing="1" w:line="240" w:lineRule="auto"/>
        <w:ind w:left="1800"/>
      </w:pPr>
      <w:r w:rsidRPr="000C3223">
        <w:rPr>
          <w:rStyle w:val="afa"/>
          <w:bCs/>
        </w:rPr>
        <w:lastRenderedPageBreak/>
        <w:t>Люди</w:t>
      </w:r>
      <w:r w:rsidR="00F940D9" w:rsidRPr="000C3223">
        <w:t xml:space="preserve"> сталкиваются с тем, что тратят много времени на управление своими финансами в различных системах, теряя возможность видеть общую картину своих финансов.</w:t>
      </w:r>
    </w:p>
    <w:p w14:paraId="159B0D8C" w14:textId="77777777" w:rsidR="00F940D9" w:rsidRPr="000C3223" w:rsidRDefault="00F940D9" w:rsidP="009E6EE1">
      <w:pPr>
        <w:widowControl/>
        <w:numPr>
          <w:ilvl w:val="0"/>
          <w:numId w:val="2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</w:pPr>
      <w:r w:rsidRPr="000C3223">
        <w:rPr>
          <w:rStyle w:val="afa"/>
          <w:bCs/>
        </w:rPr>
        <w:t>Решение проблемы в рамках проекта</w:t>
      </w:r>
      <w:r w:rsidRPr="000C3223">
        <w:t xml:space="preserve">: </w:t>
      </w:r>
      <w:r w:rsidR="00D80621" w:rsidRPr="000C3223">
        <w:t xml:space="preserve">Общая картина доходов и расходов в едином приложении. </w:t>
      </w:r>
      <w:r w:rsidRPr="000C3223">
        <w:t>Пользователи смогут видеть и управлять всеми своими финансами в одном месте, что значительно упростит процесс анализа и принятия решений.</w:t>
      </w:r>
    </w:p>
    <w:p w14:paraId="78636349" w14:textId="77777777" w:rsidR="00F940D9" w:rsidRPr="000C3223" w:rsidRDefault="00F940D9" w:rsidP="00F940D9">
      <w:pPr>
        <w:widowControl/>
        <w:spacing w:before="100" w:beforeAutospacing="1" w:after="100" w:afterAutospacing="1" w:line="240" w:lineRule="auto"/>
        <w:rPr>
          <w:sz w:val="22"/>
          <w:szCs w:val="22"/>
        </w:rPr>
      </w:pPr>
      <w:r w:rsidRPr="000C3223">
        <w:rPr>
          <w:rStyle w:val="afa"/>
          <w:bCs/>
          <w:sz w:val="22"/>
          <w:szCs w:val="22"/>
          <w:lang w:val="en-US"/>
        </w:rPr>
        <w:t>2</w:t>
      </w:r>
      <w:r w:rsidRPr="000C3223">
        <w:rPr>
          <w:b/>
          <w:bCs/>
          <w:sz w:val="22"/>
          <w:szCs w:val="22"/>
        </w:rPr>
        <w:t>.</w:t>
      </w:r>
      <w:r w:rsidRPr="000C3223">
        <w:rPr>
          <w:b/>
          <w:bCs/>
          <w:sz w:val="22"/>
          <w:szCs w:val="22"/>
          <w:lang w:val="en-US"/>
        </w:rPr>
        <w:t>1.3</w:t>
      </w:r>
      <w:r w:rsidRPr="000C3223">
        <w:rPr>
          <w:sz w:val="22"/>
          <w:szCs w:val="22"/>
        </w:rPr>
        <w:t xml:space="preserve"> </w:t>
      </w:r>
      <w:r w:rsidRPr="000C3223">
        <w:rPr>
          <w:rStyle w:val="afa"/>
          <w:bCs/>
          <w:sz w:val="22"/>
          <w:szCs w:val="22"/>
        </w:rPr>
        <w:t>Непонимание финансовых целей</w:t>
      </w:r>
    </w:p>
    <w:p w14:paraId="17E4E6E7" w14:textId="77777777" w:rsidR="00F940D9" w:rsidRPr="000C3223" w:rsidRDefault="00F940D9" w:rsidP="009E6EE1">
      <w:pPr>
        <w:widowControl/>
        <w:numPr>
          <w:ilvl w:val="0"/>
          <w:numId w:val="2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</w:pPr>
      <w:r w:rsidRPr="000C3223">
        <w:rPr>
          <w:rStyle w:val="afa"/>
          <w:bCs/>
        </w:rPr>
        <w:t>Суть проблемы</w:t>
      </w:r>
      <w:r w:rsidRPr="000C3223">
        <w:t xml:space="preserve">: </w:t>
      </w:r>
      <w:r w:rsidR="00D80621" w:rsidRPr="000C3223">
        <w:t>Люди</w:t>
      </w:r>
      <w:r w:rsidRPr="000C3223">
        <w:t xml:space="preserve"> часто не формулируют конкретные финансовые цели (например, накопление на покупку жилья или автомобиля), что приводит к отсутствию стимулов для сбережений.</w:t>
      </w:r>
    </w:p>
    <w:p w14:paraId="437AD74D" w14:textId="77777777" w:rsidR="00F940D9" w:rsidRPr="000C3223" w:rsidRDefault="00F940D9" w:rsidP="009E6EE1">
      <w:pPr>
        <w:widowControl/>
        <w:numPr>
          <w:ilvl w:val="0"/>
          <w:numId w:val="2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</w:pPr>
      <w:r w:rsidRPr="000C3223">
        <w:rPr>
          <w:rStyle w:val="afa"/>
          <w:bCs/>
        </w:rPr>
        <w:t>Причины</w:t>
      </w:r>
      <w:r w:rsidRPr="000C3223">
        <w:t>:</w:t>
      </w:r>
    </w:p>
    <w:p w14:paraId="5AA28554" w14:textId="77777777" w:rsidR="00F940D9" w:rsidRPr="000C3223" w:rsidRDefault="00F940D9" w:rsidP="009E6EE1">
      <w:pPr>
        <w:widowControl/>
        <w:numPr>
          <w:ilvl w:val="1"/>
          <w:numId w:val="23"/>
        </w:numPr>
        <w:spacing w:before="100" w:beforeAutospacing="1" w:after="100" w:afterAutospacing="1" w:line="240" w:lineRule="auto"/>
        <w:ind w:left="1800"/>
      </w:pPr>
      <w:r w:rsidRPr="000C3223">
        <w:t>Отсутствие инструментов для визуализации и планирования целей.</w:t>
      </w:r>
    </w:p>
    <w:p w14:paraId="27E1D7FC" w14:textId="77777777" w:rsidR="00F940D9" w:rsidRPr="000C3223" w:rsidRDefault="00F940D9" w:rsidP="009E6EE1">
      <w:pPr>
        <w:widowControl/>
        <w:numPr>
          <w:ilvl w:val="1"/>
          <w:numId w:val="23"/>
        </w:numPr>
        <w:spacing w:before="100" w:beforeAutospacing="1" w:after="100" w:afterAutospacing="1" w:line="240" w:lineRule="auto"/>
        <w:ind w:left="1800"/>
      </w:pPr>
      <w:r w:rsidRPr="000C3223">
        <w:t>Нежелание или невозможность пользователей самостоятельно устанавливать финансовые цели из-за отсутствия мотивации или знаний.</w:t>
      </w:r>
    </w:p>
    <w:p w14:paraId="1E27AAAD" w14:textId="77777777" w:rsidR="00F940D9" w:rsidRPr="000C3223" w:rsidRDefault="00F940D9" w:rsidP="009E6EE1">
      <w:pPr>
        <w:widowControl/>
        <w:numPr>
          <w:ilvl w:val="0"/>
          <w:numId w:val="2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</w:pPr>
      <w:r w:rsidRPr="000C3223">
        <w:rPr>
          <w:rStyle w:val="afa"/>
          <w:bCs/>
        </w:rPr>
        <w:t>Влияние на участников</w:t>
      </w:r>
      <w:r w:rsidRPr="000C3223">
        <w:t>:</w:t>
      </w:r>
    </w:p>
    <w:p w14:paraId="72CB774D" w14:textId="77777777" w:rsidR="00F940D9" w:rsidRPr="000C3223" w:rsidRDefault="00D80621" w:rsidP="009E6EE1">
      <w:pPr>
        <w:widowControl/>
        <w:numPr>
          <w:ilvl w:val="1"/>
          <w:numId w:val="22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</w:pPr>
      <w:r w:rsidRPr="000C3223">
        <w:rPr>
          <w:rStyle w:val="afa"/>
          <w:bCs/>
        </w:rPr>
        <w:t>Люди</w:t>
      </w:r>
      <w:r w:rsidR="00F940D9" w:rsidRPr="000C3223">
        <w:t xml:space="preserve"> откладывают важные покупки или финансовые цели на неопределенный срок, так как не понимают, как накопить нужные средства.</w:t>
      </w:r>
    </w:p>
    <w:p w14:paraId="02ACB79E" w14:textId="77777777" w:rsidR="00F940D9" w:rsidRPr="000C3223" w:rsidRDefault="00F940D9" w:rsidP="009E6EE1">
      <w:pPr>
        <w:widowControl/>
        <w:numPr>
          <w:ilvl w:val="0"/>
          <w:numId w:val="2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</w:pPr>
      <w:r w:rsidRPr="000C3223">
        <w:rPr>
          <w:rStyle w:val="afa"/>
          <w:bCs/>
        </w:rPr>
        <w:t>Решение проблемы в рамках проекта</w:t>
      </w:r>
      <w:r w:rsidRPr="000C3223">
        <w:t>: Создание раздела для формирования финансовых целей и автоматический расчет необходимых ежемесячных сбережений. Это поможет пользователям понимать, сколько им нужно откладывать для достижения конкретных целей, а также следить за прогрессом.</w:t>
      </w:r>
    </w:p>
    <w:p w14:paraId="370CD894" w14:textId="77777777" w:rsidR="000C6045" w:rsidRPr="000C3223" w:rsidRDefault="008E4F31" w:rsidP="0040007B">
      <w:pPr>
        <w:pStyle w:val="2"/>
        <w:rPr>
          <w:rFonts w:ascii="Times New Roman" w:hAnsi="Times New Roman" w:cs="Times New Roman"/>
        </w:rPr>
      </w:pPr>
      <w:r w:rsidRPr="000C3223">
        <w:rPr>
          <w:rFonts w:ascii="Times New Roman" w:hAnsi="Times New Roman" w:cs="Times New Roman"/>
        </w:rPr>
        <w:t>Пре</w:t>
      </w:r>
      <w:r w:rsidR="00FC70CE" w:rsidRPr="000C3223">
        <w:rPr>
          <w:rFonts w:ascii="Times New Roman" w:hAnsi="Times New Roman" w:cs="Times New Roman"/>
        </w:rPr>
        <w:t xml:space="preserve">дполагаемое </w:t>
      </w:r>
      <w:r w:rsidRPr="000C3223">
        <w:rPr>
          <w:rFonts w:ascii="Times New Roman" w:hAnsi="Times New Roman" w:cs="Times New Roman"/>
        </w:rPr>
        <w:t>решение</w:t>
      </w:r>
      <w:bookmarkEnd w:id="16"/>
    </w:p>
    <w:p w14:paraId="02DD77BE" w14:textId="77777777" w:rsidR="00D80621" w:rsidRPr="000C3223" w:rsidRDefault="00D80621" w:rsidP="009E6EE1">
      <w:pPr>
        <w:widowControl/>
        <w:numPr>
          <w:ilvl w:val="0"/>
          <w:numId w:val="22"/>
        </w:numPr>
        <w:tabs>
          <w:tab w:val="clear" w:pos="720"/>
        </w:tabs>
        <w:spacing w:line="240" w:lineRule="auto"/>
        <w:ind w:left="1134" w:hanging="708"/>
        <w:rPr>
          <w:lang w:eastAsia="ru-RU"/>
        </w:rPr>
      </w:pPr>
      <w:bookmarkStart w:id="17" w:name="_Ref80640009"/>
      <w:bookmarkStart w:id="18" w:name="_Ref80640012"/>
      <w:bookmarkStart w:id="19" w:name="_Ref211720613"/>
      <w:bookmarkStart w:id="20" w:name="_Toc211722990"/>
      <w:bookmarkEnd w:id="15"/>
      <w:r w:rsidRPr="000C3223">
        <w:t>Ведение ежедневных и ежемесячных записей о доходах и расходах.</w:t>
      </w:r>
    </w:p>
    <w:p w14:paraId="05477391" w14:textId="77777777" w:rsidR="00D80621" w:rsidRPr="000C3223" w:rsidRDefault="00D80621" w:rsidP="009E6EE1">
      <w:pPr>
        <w:numPr>
          <w:ilvl w:val="0"/>
          <w:numId w:val="22"/>
        </w:numPr>
        <w:tabs>
          <w:tab w:val="clear" w:pos="720"/>
        </w:tabs>
        <w:spacing w:line="240" w:lineRule="auto"/>
        <w:ind w:left="1134" w:hanging="708"/>
      </w:pPr>
      <w:r w:rsidRPr="000C3223">
        <w:t>Категоризация финансовых операций для более удобного анализа.</w:t>
      </w:r>
    </w:p>
    <w:p w14:paraId="2129365B" w14:textId="77777777" w:rsidR="00D80621" w:rsidRPr="000C3223" w:rsidRDefault="00D80621" w:rsidP="009E6EE1">
      <w:pPr>
        <w:numPr>
          <w:ilvl w:val="0"/>
          <w:numId w:val="22"/>
        </w:numPr>
        <w:tabs>
          <w:tab w:val="clear" w:pos="720"/>
        </w:tabs>
        <w:spacing w:line="240" w:lineRule="auto"/>
        <w:ind w:left="1134" w:hanging="708"/>
      </w:pPr>
      <w:r w:rsidRPr="000C3223">
        <w:t>Визуализация финансовых данных с помощью графиков и диаграмм.</w:t>
      </w:r>
    </w:p>
    <w:p w14:paraId="4516FFC4" w14:textId="77777777" w:rsidR="00D80621" w:rsidRPr="000C3223" w:rsidRDefault="00D80621" w:rsidP="009E6EE1">
      <w:pPr>
        <w:numPr>
          <w:ilvl w:val="0"/>
          <w:numId w:val="22"/>
        </w:numPr>
        <w:tabs>
          <w:tab w:val="clear" w:pos="720"/>
        </w:tabs>
        <w:spacing w:line="240" w:lineRule="auto"/>
        <w:ind w:left="1134" w:hanging="708"/>
      </w:pPr>
      <w:r w:rsidRPr="000C3223">
        <w:t>Сбережение денежных средств.</w:t>
      </w:r>
    </w:p>
    <w:p w14:paraId="1E5ECE12" w14:textId="77777777" w:rsidR="000C6045" w:rsidRPr="000C3223" w:rsidRDefault="00177213" w:rsidP="00D80621">
      <w:pPr>
        <w:pStyle w:val="1"/>
        <w:rPr>
          <w:rFonts w:ascii="Times New Roman" w:hAnsi="Times New Roman" w:cs="Times New Roman"/>
        </w:rPr>
      </w:pPr>
      <w:r w:rsidRPr="000C3223">
        <w:rPr>
          <w:rFonts w:ascii="Times New Roman" w:hAnsi="Times New Roman" w:cs="Times New Roman"/>
        </w:rPr>
        <w:t xml:space="preserve">Требования к программному </w:t>
      </w:r>
      <w:bookmarkEnd w:id="17"/>
      <w:bookmarkEnd w:id="18"/>
      <w:r w:rsidR="00B32CE0" w:rsidRPr="000C3223">
        <w:rPr>
          <w:rFonts w:ascii="Times New Roman" w:hAnsi="Times New Roman" w:cs="Times New Roman"/>
        </w:rPr>
        <w:t>решению</w:t>
      </w:r>
      <w:bookmarkEnd w:id="19"/>
      <w:bookmarkEnd w:id="20"/>
    </w:p>
    <w:p w14:paraId="36144BD3" w14:textId="77777777" w:rsidR="000B47D0" w:rsidRPr="000C3223" w:rsidRDefault="000B47D0" w:rsidP="000B47D0">
      <w:pPr>
        <w:pStyle w:val="a0"/>
      </w:pPr>
      <w:r w:rsidRPr="000C3223">
        <w:t>Д</w:t>
      </w:r>
      <w:r w:rsidR="00C315DF" w:rsidRPr="000C3223">
        <w:t xml:space="preserve">анный раздел описывает требования к программной системе, разрабатываемой в рамках проекта  </w:t>
      </w:r>
      <w:r w:rsidR="00C315DF" w:rsidRPr="000C3223">
        <w:rPr>
          <w:rStyle w:val="BodyReferenceChar"/>
        </w:rPr>
        <w:fldChar w:fldCharType="begin"/>
      </w:r>
      <w:r w:rsidR="00C315DF" w:rsidRPr="000C3223">
        <w:rPr>
          <w:rStyle w:val="BodyReferenceChar"/>
        </w:rPr>
        <w:instrText xml:space="preserve"> SUBJECT   \* MERGEFORMAT </w:instrText>
      </w:r>
      <w:r w:rsidR="00C315DF" w:rsidRPr="000C3223">
        <w:rPr>
          <w:rStyle w:val="BodyReferenceChar"/>
        </w:rPr>
        <w:fldChar w:fldCharType="separate"/>
      </w:r>
      <w:r w:rsidR="00446FA0" w:rsidRPr="000C3223">
        <w:rPr>
          <w:rStyle w:val="BodyReferenceChar"/>
        </w:rPr>
        <w:t>«Приложение для управления финансами»</w:t>
      </w:r>
      <w:r w:rsidR="00C315DF" w:rsidRPr="000C3223">
        <w:rPr>
          <w:rStyle w:val="BodyReferenceChar"/>
        </w:rPr>
        <w:fldChar w:fldCharType="end"/>
      </w:r>
      <w:r w:rsidR="00C315DF" w:rsidRPr="000C3223">
        <w:rPr>
          <w:rStyle w:val="BodyReferenceChar"/>
        </w:rPr>
        <w:t>.</w:t>
      </w:r>
    </w:p>
    <w:p w14:paraId="43ADBBD6" w14:textId="77777777" w:rsidR="000C6045" w:rsidRPr="000C3223" w:rsidRDefault="00177213" w:rsidP="007C0853">
      <w:pPr>
        <w:pStyle w:val="2"/>
        <w:rPr>
          <w:rFonts w:ascii="Times New Roman" w:hAnsi="Times New Roman" w:cs="Times New Roman"/>
        </w:rPr>
      </w:pPr>
      <w:bookmarkStart w:id="21" w:name="_Toc211722991"/>
      <w:r w:rsidRPr="000C3223">
        <w:rPr>
          <w:rFonts w:ascii="Times New Roman" w:hAnsi="Times New Roman" w:cs="Times New Roman"/>
        </w:rPr>
        <w:t>Роли</w:t>
      </w:r>
      <w:bookmarkEnd w:id="21"/>
    </w:p>
    <w:p w14:paraId="44106CE6" w14:textId="3F09A84C" w:rsidR="0040007B" w:rsidRPr="000C3223" w:rsidRDefault="7C9A63CE" w:rsidP="00C562DD">
      <w:pPr>
        <w:pStyle w:val="a0"/>
        <w:numPr>
          <w:ilvl w:val="0"/>
          <w:numId w:val="14"/>
        </w:numPr>
        <w:tabs>
          <w:tab w:val="clear" w:pos="1854"/>
          <w:tab w:val="num" w:pos="1494"/>
        </w:tabs>
        <w:ind w:left="993"/>
      </w:pPr>
      <w:r w:rsidRPr="000C3223">
        <w:rPr>
          <w:i/>
          <w:iCs/>
        </w:rPr>
        <w:t>Пользователь</w:t>
      </w:r>
      <w:r w:rsidRPr="000C3223">
        <w:t xml:space="preserve"> – человек, использующий приложение</w:t>
      </w:r>
      <w:r w:rsidR="0041308A" w:rsidRPr="000C3223">
        <w:t>.</w:t>
      </w:r>
      <w:r w:rsidRPr="000C3223">
        <w:t xml:space="preserve">  </w:t>
      </w:r>
    </w:p>
    <w:p w14:paraId="2004DB61" w14:textId="367C0F10" w:rsidR="000C3223" w:rsidRPr="000C3223" w:rsidRDefault="000C3223" w:rsidP="00C562DD">
      <w:pPr>
        <w:pStyle w:val="a0"/>
        <w:numPr>
          <w:ilvl w:val="0"/>
          <w:numId w:val="14"/>
        </w:numPr>
        <w:tabs>
          <w:tab w:val="clear" w:pos="1854"/>
          <w:tab w:val="num" w:pos="1494"/>
        </w:tabs>
        <w:ind w:left="993"/>
      </w:pPr>
      <w:r w:rsidRPr="000C3223">
        <w:rPr>
          <w:i/>
          <w:iCs/>
        </w:rPr>
        <w:t xml:space="preserve">Система </w:t>
      </w:r>
      <w:r w:rsidRPr="000C3223">
        <w:t>- приложение</w:t>
      </w:r>
    </w:p>
    <w:p w14:paraId="2304EF1F" w14:textId="65FC4D02" w:rsidR="000C6045" w:rsidRPr="000C3223" w:rsidRDefault="0030491C" w:rsidP="007C0853">
      <w:pPr>
        <w:pStyle w:val="2"/>
        <w:rPr>
          <w:rFonts w:ascii="Times New Roman" w:hAnsi="Times New Roman" w:cs="Times New Roman"/>
        </w:rPr>
      </w:pPr>
      <w:bookmarkStart w:id="22" w:name="_Ref534795255"/>
      <w:bookmarkStart w:id="23" w:name="_Ref211717636"/>
      <w:bookmarkStart w:id="24" w:name="_Ref211717671"/>
      <w:bookmarkStart w:id="25" w:name="_Toc211722992"/>
      <w:r w:rsidRPr="000C3223">
        <w:rPr>
          <w:rFonts w:ascii="Times New Roman" w:hAnsi="Times New Roman" w:cs="Times New Roman"/>
        </w:rPr>
        <w:t>Ф</w:t>
      </w:r>
      <w:r w:rsidR="002E3B34" w:rsidRPr="000C3223">
        <w:rPr>
          <w:rFonts w:ascii="Times New Roman" w:hAnsi="Times New Roman" w:cs="Times New Roman"/>
        </w:rPr>
        <w:t>ункциональн</w:t>
      </w:r>
      <w:bookmarkEnd w:id="22"/>
      <w:r w:rsidRPr="000C3223">
        <w:rPr>
          <w:rFonts w:ascii="Times New Roman" w:hAnsi="Times New Roman" w:cs="Times New Roman"/>
        </w:rPr>
        <w:t>ые требования</w:t>
      </w:r>
      <w:r w:rsidR="00C315DF" w:rsidRPr="000C3223">
        <w:rPr>
          <w:rFonts w:ascii="Times New Roman" w:hAnsi="Times New Roman" w:cs="Times New Roman"/>
        </w:rPr>
        <w:t xml:space="preserve"> для роли </w:t>
      </w:r>
      <w:bookmarkEnd w:id="23"/>
      <w:bookmarkEnd w:id="24"/>
      <w:bookmarkEnd w:id="25"/>
      <w:r w:rsidR="00840852" w:rsidRPr="000C3223">
        <w:rPr>
          <w:rFonts w:ascii="Times New Roman" w:hAnsi="Times New Roman" w:cs="Times New Roman"/>
        </w:rPr>
        <w:t>«</w:t>
      </w:r>
      <w:r w:rsidR="00840852" w:rsidRPr="000C3223">
        <w:rPr>
          <w:rFonts w:ascii="Times New Roman" w:hAnsi="Times New Roman" w:cs="Times New Roman"/>
          <w:i/>
          <w:iCs/>
        </w:rPr>
        <w:t>П</w:t>
      </w:r>
      <w:r w:rsidR="0743ACB7" w:rsidRPr="000C3223">
        <w:rPr>
          <w:rFonts w:ascii="Times New Roman" w:hAnsi="Times New Roman" w:cs="Times New Roman"/>
          <w:i/>
          <w:iCs/>
        </w:rPr>
        <w:t>ользователь</w:t>
      </w:r>
      <w:r w:rsidR="00840852" w:rsidRPr="000C3223">
        <w:rPr>
          <w:rFonts w:ascii="Times New Roman" w:hAnsi="Times New Roman" w:cs="Times New Roman"/>
          <w:i/>
          <w:iCs/>
        </w:rPr>
        <w:t>»</w:t>
      </w:r>
    </w:p>
    <w:p w14:paraId="5A41D41B" w14:textId="6ECE26B9" w:rsidR="6A5FA48C" w:rsidRPr="000C3223" w:rsidRDefault="34274386" w:rsidP="6A5FA48C">
      <w:pPr>
        <w:pStyle w:val="Comment"/>
        <w:ind w:firstLine="720"/>
      </w:pPr>
      <w:r w:rsidRPr="000C3223">
        <w:rPr>
          <w:color w:val="auto"/>
        </w:rPr>
        <w:t xml:space="preserve">Смартфон с операционной системой </w:t>
      </w:r>
      <w:proofErr w:type="spellStart"/>
      <w:r w:rsidRPr="000C3223">
        <w:rPr>
          <w:color w:val="auto"/>
        </w:rPr>
        <w:t>Android</w:t>
      </w:r>
      <w:proofErr w:type="spellEnd"/>
      <w:r w:rsidRPr="000C3223">
        <w:rPr>
          <w:color w:val="auto"/>
        </w:rPr>
        <w:t xml:space="preserve"> от 8.1.</w:t>
      </w:r>
    </w:p>
    <w:p w14:paraId="7696E2F8" w14:textId="66898AAB" w:rsidR="6A5FA48C" w:rsidRPr="000C3223" w:rsidRDefault="6A5FA48C" w:rsidP="6A5FA48C">
      <w:pPr>
        <w:pStyle w:val="3"/>
        <w:rPr>
          <w:rFonts w:ascii="Times New Roman" w:hAnsi="Times New Roman" w:cs="Times New Roman"/>
        </w:rPr>
      </w:pPr>
      <w:r w:rsidRPr="000C3223">
        <w:rPr>
          <w:rFonts w:ascii="Times New Roman" w:hAnsi="Times New Roman" w:cs="Times New Roman"/>
        </w:rPr>
        <w:t>Добавление доходов/расходов.</w:t>
      </w:r>
    </w:p>
    <w:p w14:paraId="40AF4A0B" w14:textId="1EF6BE23" w:rsidR="00C607EB" w:rsidRPr="00C607EB" w:rsidRDefault="00C607EB" w:rsidP="00C607EB">
      <w:pPr>
        <w:pStyle w:val="a0"/>
        <w:numPr>
          <w:ilvl w:val="0"/>
          <w:numId w:val="4"/>
        </w:numPr>
      </w:pPr>
      <w:r w:rsidRPr="00C607EB">
        <w:t>Пользователь заходит в приложение</w:t>
      </w:r>
    </w:p>
    <w:p w14:paraId="1FB86D4D" w14:textId="502A86F8" w:rsidR="00C607EB" w:rsidRPr="00C607EB" w:rsidRDefault="00C607EB" w:rsidP="00C607EB">
      <w:pPr>
        <w:pStyle w:val="a0"/>
        <w:numPr>
          <w:ilvl w:val="0"/>
          <w:numId w:val="4"/>
        </w:numPr>
      </w:pPr>
      <w:r w:rsidRPr="00C607EB">
        <w:t xml:space="preserve">Нажимает кнопку "добавит транзакцию" </w:t>
      </w:r>
    </w:p>
    <w:p w14:paraId="0145ECA2" w14:textId="78E8B809" w:rsidR="00C607EB" w:rsidRPr="00C607EB" w:rsidRDefault="00C607EB" w:rsidP="00C607EB">
      <w:pPr>
        <w:pStyle w:val="a0"/>
        <w:numPr>
          <w:ilvl w:val="0"/>
          <w:numId w:val="4"/>
        </w:numPr>
      </w:pPr>
      <w:r w:rsidRPr="00C607EB">
        <w:t>Выбирает тип транзакции (доход/расход денежных средств)</w:t>
      </w:r>
    </w:p>
    <w:p w14:paraId="7293A52A" w14:textId="05485648" w:rsidR="00C607EB" w:rsidRPr="00C607EB" w:rsidRDefault="00C607EB" w:rsidP="00C607EB">
      <w:pPr>
        <w:pStyle w:val="a0"/>
        <w:numPr>
          <w:ilvl w:val="0"/>
          <w:numId w:val="4"/>
        </w:numPr>
      </w:pPr>
      <w:r w:rsidRPr="00C607EB">
        <w:t>Вводит сумму, дату транзакции</w:t>
      </w:r>
    </w:p>
    <w:p w14:paraId="253443CE" w14:textId="760686AB" w:rsidR="00C607EB" w:rsidRPr="00C607EB" w:rsidRDefault="00C607EB" w:rsidP="00C607EB">
      <w:pPr>
        <w:pStyle w:val="a0"/>
        <w:numPr>
          <w:ilvl w:val="0"/>
          <w:numId w:val="4"/>
        </w:numPr>
      </w:pPr>
      <w:r w:rsidRPr="00C607EB">
        <w:t>Кликает по названию соответствующей категорией транзакции</w:t>
      </w:r>
    </w:p>
    <w:p w14:paraId="017C33E2" w14:textId="1756F58D" w:rsidR="6A5FA48C" w:rsidRPr="000C3223" w:rsidRDefault="00C607EB" w:rsidP="00C607EB">
      <w:pPr>
        <w:pStyle w:val="a0"/>
        <w:numPr>
          <w:ilvl w:val="0"/>
          <w:numId w:val="4"/>
        </w:numPr>
      </w:pPr>
      <w:r w:rsidRPr="000C3223">
        <w:t>Нажимает кнопку подтверждения и сохранения введенных данных</w:t>
      </w:r>
    </w:p>
    <w:p w14:paraId="4219B3A5" w14:textId="5831486D" w:rsidR="6A5FA48C" w:rsidRPr="000C3223" w:rsidRDefault="6A5FA48C" w:rsidP="6A5FA48C">
      <w:pPr>
        <w:pStyle w:val="3"/>
        <w:rPr>
          <w:rFonts w:ascii="Times New Roman" w:hAnsi="Times New Roman" w:cs="Times New Roman"/>
        </w:rPr>
      </w:pPr>
      <w:r w:rsidRPr="000C3223">
        <w:rPr>
          <w:rFonts w:ascii="Times New Roman" w:hAnsi="Times New Roman" w:cs="Times New Roman"/>
        </w:rPr>
        <w:lastRenderedPageBreak/>
        <w:t>Просмотр отчёта о транзакциях за определённый период</w:t>
      </w:r>
    </w:p>
    <w:p w14:paraId="5F9F0549" w14:textId="1AA2419C" w:rsidR="009D66AE" w:rsidRPr="009D66AE" w:rsidRDefault="009D66AE" w:rsidP="009D66AE">
      <w:pPr>
        <w:pStyle w:val="a0"/>
        <w:numPr>
          <w:ilvl w:val="0"/>
          <w:numId w:val="1"/>
        </w:numPr>
      </w:pPr>
      <w:r w:rsidRPr="009D66AE">
        <w:t>Пользователь заходит в приложение</w:t>
      </w:r>
    </w:p>
    <w:p w14:paraId="729ABB6D" w14:textId="04729F09" w:rsidR="009D66AE" w:rsidRPr="009D66AE" w:rsidRDefault="009D66AE" w:rsidP="009D66AE">
      <w:pPr>
        <w:pStyle w:val="a0"/>
        <w:numPr>
          <w:ilvl w:val="0"/>
          <w:numId w:val="1"/>
        </w:numPr>
      </w:pPr>
      <w:r w:rsidRPr="009D66AE">
        <w:t>Нажимает кнопку “посмотреть диаграмму по категориям”</w:t>
      </w:r>
    </w:p>
    <w:p w14:paraId="351532BE" w14:textId="0982A25C" w:rsidR="009D66AE" w:rsidRPr="009D66AE" w:rsidRDefault="009D66AE" w:rsidP="009D66AE">
      <w:pPr>
        <w:pStyle w:val="a0"/>
        <w:numPr>
          <w:ilvl w:val="0"/>
          <w:numId w:val="1"/>
        </w:numPr>
      </w:pPr>
      <w:r w:rsidRPr="009D66AE">
        <w:t>Изучает диаграмму</w:t>
      </w:r>
    </w:p>
    <w:p w14:paraId="71F48E8C" w14:textId="18F72E86" w:rsidR="6A5FA48C" w:rsidRPr="000C3223" w:rsidRDefault="009D66AE" w:rsidP="009D66AE">
      <w:pPr>
        <w:pStyle w:val="a0"/>
        <w:numPr>
          <w:ilvl w:val="0"/>
          <w:numId w:val="1"/>
        </w:numPr>
      </w:pPr>
      <w:r w:rsidRPr="000C3223">
        <w:t>При необходимости может воспользоваться внутренним калькулятором или посмотреть список транзакций</w:t>
      </w:r>
    </w:p>
    <w:p w14:paraId="0E2EACE0" w14:textId="1DD3B7F1" w:rsidR="00730803" w:rsidRPr="000C3223" w:rsidRDefault="00730803" w:rsidP="002C2908">
      <w:pPr>
        <w:pStyle w:val="3"/>
        <w:rPr>
          <w:rFonts w:ascii="Times New Roman" w:hAnsi="Times New Roman" w:cs="Times New Roman"/>
        </w:rPr>
      </w:pPr>
      <w:r w:rsidRPr="000C3223">
        <w:rPr>
          <w:rFonts w:ascii="Times New Roman" w:hAnsi="Times New Roman" w:cs="Times New Roman"/>
        </w:rPr>
        <w:t>Просмотр списка целей</w:t>
      </w:r>
    </w:p>
    <w:p w14:paraId="6F34AB16" w14:textId="7D8832C7" w:rsidR="00730803" w:rsidRPr="000C3223" w:rsidRDefault="00730803" w:rsidP="00730803">
      <w:pPr>
        <w:pStyle w:val="a0"/>
        <w:numPr>
          <w:ilvl w:val="0"/>
          <w:numId w:val="43"/>
        </w:numPr>
      </w:pPr>
      <w:r w:rsidRPr="000C3223">
        <w:t>Пользователь нажимает на кнопку "поставить цель"</w:t>
      </w:r>
    </w:p>
    <w:p w14:paraId="48B616F2" w14:textId="77777777" w:rsidR="00730803" w:rsidRPr="000C3223" w:rsidRDefault="00730803" w:rsidP="00730803">
      <w:pPr>
        <w:pStyle w:val="a0"/>
        <w:numPr>
          <w:ilvl w:val="0"/>
          <w:numId w:val="43"/>
        </w:numPr>
      </w:pPr>
      <w:r w:rsidRPr="000C3223">
        <w:t>Пользователь нажимает на кнопку "смотреть список целей"</w:t>
      </w:r>
    </w:p>
    <w:p w14:paraId="63EE10D3" w14:textId="5E323F5F" w:rsidR="00730803" w:rsidRPr="000C3223" w:rsidRDefault="00730803" w:rsidP="00730803">
      <w:pPr>
        <w:pStyle w:val="a0"/>
        <w:numPr>
          <w:ilvl w:val="0"/>
          <w:numId w:val="43"/>
        </w:numPr>
      </w:pPr>
      <w:r w:rsidRPr="000C3223">
        <w:t>Изучает список целей за весь период</w:t>
      </w:r>
    </w:p>
    <w:p w14:paraId="1B616DC7" w14:textId="474A731B" w:rsidR="00E84258" w:rsidRPr="000C3223" w:rsidRDefault="00E84258" w:rsidP="002C2908">
      <w:pPr>
        <w:pStyle w:val="3"/>
        <w:rPr>
          <w:rFonts w:ascii="Times New Roman" w:hAnsi="Times New Roman" w:cs="Times New Roman"/>
        </w:rPr>
      </w:pPr>
      <w:r w:rsidRPr="000C3223">
        <w:rPr>
          <w:rFonts w:ascii="Times New Roman" w:hAnsi="Times New Roman" w:cs="Times New Roman"/>
        </w:rPr>
        <w:t>Просмотр истории транзакций</w:t>
      </w:r>
    </w:p>
    <w:p w14:paraId="6DE23462" w14:textId="30F21D63" w:rsidR="00A82132" w:rsidRPr="00A82132" w:rsidRDefault="00A82132" w:rsidP="00A82132">
      <w:pPr>
        <w:pStyle w:val="a0"/>
        <w:numPr>
          <w:ilvl w:val="0"/>
          <w:numId w:val="42"/>
        </w:numPr>
      </w:pPr>
      <w:r w:rsidRPr="00A82132">
        <w:t xml:space="preserve">Пользователь открывает приложение </w:t>
      </w:r>
    </w:p>
    <w:p w14:paraId="5E768376" w14:textId="77777777" w:rsidR="00A82132" w:rsidRPr="000C3223" w:rsidRDefault="00A82132" w:rsidP="00A82132">
      <w:pPr>
        <w:pStyle w:val="a0"/>
        <w:numPr>
          <w:ilvl w:val="0"/>
          <w:numId w:val="42"/>
        </w:numPr>
      </w:pPr>
      <w:r w:rsidRPr="00A82132">
        <w:t xml:space="preserve">Пользователь нажимает на кнопку "Добавить транзакцию" </w:t>
      </w:r>
    </w:p>
    <w:p w14:paraId="0AF09E1D" w14:textId="3B4EF0BE" w:rsidR="00E84258" w:rsidRPr="000C3223" w:rsidRDefault="00A82132" w:rsidP="00A82132">
      <w:pPr>
        <w:pStyle w:val="a0"/>
        <w:numPr>
          <w:ilvl w:val="0"/>
          <w:numId w:val="42"/>
        </w:numPr>
      </w:pPr>
      <w:r w:rsidRPr="000C3223">
        <w:t>Пользователь нажимает на кнопку "смотреть список транзакций"</w:t>
      </w:r>
    </w:p>
    <w:p w14:paraId="1E2F8090" w14:textId="2760CAA2" w:rsidR="00730803" w:rsidRPr="000C3223" w:rsidRDefault="00730803" w:rsidP="00A82132">
      <w:pPr>
        <w:pStyle w:val="a0"/>
        <w:numPr>
          <w:ilvl w:val="0"/>
          <w:numId w:val="42"/>
        </w:numPr>
      </w:pPr>
      <w:r w:rsidRPr="000C3223">
        <w:t>Изучает</w:t>
      </w:r>
    </w:p>
    <w:p w14:paraId="5A1A1CEA" w14:textId="6489F3F8" w:rsidR="000917FB" w:rsidRPr="000C3223" w:rsidRDefault="6A5FA48C" w:rsidP="002C2908">
      <w:pPr>
        <w:pStyle w:val="3"/>
        <w:rPr>
          <w:rFonts w:ascii="Times New Roman" w:hAnsi="Times New Roman" w:cs="Times New Roman"/>
        </w:rPr>
      </w:pPr>
      <w:r w:rsidRPr="000C3223">
        <w:rPr>
          <w:rFonts w:ascii="Times New Roman" w:hAnsi="Times New Roman" w:cs="Times New Roman"/>
        </w:rPr>
        <w:t>Добавление финансовых целей</w:t>
      </w:r>
    </w:p>
    <w:p w14:paraId="4CA8BEF0" w14:textId="2C41AC0A" w:rsidR="001010FC" w:rsidRPr="000C3223" w:rsidRDefault="001010FC" w:rsidP="001010FC">
      <w:pPr>
        <w:pStyle w:val="a0"/>
        <w:numPr>
          <w:ilvl w:val="0"/>
          <w:numId w:val="3"/>
        </w:numPr>
      </w:pPr>
      <w:r w:rsidRPr="000C3223">
        <w:t>Пользователь заходит в приложение</w:t>
      </w:r>
    </w:p>
    <w:p w14:paraId="00B1CE7D" w14:textId="2FDEF140" w:rsidR="001010FC" w:rsidRPr="000C3223" w:rsidRDefault="001010FC" w:rsidP="001010FC">
      <w:pPr>
        <w:pStyle w:val="a0"/>
        <w:numPr>
          <w:ilvl w:val="0"/>
          <w:numId w:val="3"/>
        </w:numPr>
      </w:pPr>
      <w:r w:rsidRPr="000C3223">
        <w:t>Нажимает на кнопку “поставить цель”</w:t>
      </w:r>
    </w:p>
    <w:p w14:paraId="404B47F5" w14:textId="2F69221C" w:rsidR="001010FC" w:rsidRPr="000C3223" w:rsidRDefault="001010FC" w:rsidP="001010FC">
      <w:pPr>
        <w:pStyle w:val="a0"/>
        <w:numPr>
          <w:ilvl w:val="0"/>
          <w:numId w:val="3"/>
        </w:numPr>
      </w:pPr>
      <w:r w:rsidRPr="000C3223">
        <w:t>Вводит имя цели, желаемую сумму накопления и период в соответствующие поля</w:t>
      </w:r>
    </w:p>
    <w:p w14:paraId="0F1145BA" w14:textId="6BC7445A" w:rsidR="002C2908" w:rsidRPr="000C3223" w:rsidRDefault="001010FC" w:rsidP="002C2908">
      <w:pPr>
        <w:pStyle w:val="a0"/>
        <w:numPr>
          <w:ilvl w:val="0"/>
          <w:numId w:val="3"/>
        </w:numPr>
      </w:pPr>
      <w:r w:rsidRPr="000C3223">
        <w:t xml:space="preserve">Нажимает кнопку “добавить цель" </w:t>
      </w:r>
    </w:p>
    <w:p w14:paraId="5A6BBE79" w14:textId="5653B66A" w:rsidR="002C2908" w:rsidRPr="000C3223" w:rsidRDefault="002C2908" w:rsidP="002C2908">
      <w:pPr>
        <w:pStyle w:val="a0"/>
        <w:ind w:left="0"/>
      </w:pPr>
    </w:p>
    <w:p w14:paraId="6CDFAD10" w14:textId="76B290B3" w:rsidR="006C0777" w:rsidRPr="000C3223" w:rsidRDefault="00B532CC" w:rsidP="00CD322E">
      <w:pPr>
        <w:pStyle w:val="a0"/>
        <w:ind w:left="-142"/>
        <w:rPr>
          <w:lang w:val="en-US"/>
        </w:rPr>
      </w:pPr>
      <w:r w:rsidRPr="00B532CC">
        <w:rPr>
          <w:noProof/>
          <w:lang w:val="en-US"/>
        </w:rPr>
        <w:lastRenderedPageBreak/>
        <w:drawing>
          <wp:inline distT="0" distB="0" distL="0" distR="0" wp14:anchorId="3B66227B" wp14:editId="7C8637EE">
            <wp:extent cx="6120130" cy="5434965"/>
            <wp:effectExtent l="0" t="0" r="0" b="0"/>
            <wp:docPr id="228479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795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57B7" w14:textId="77777777" w:rsidR="00D63F42" w:rsidRPr="000C3223" w:rsidRDefault="00D63F42" w:rsidP="00CD322E">
      <w:pPr>
        <w:pStyle w:val="a0"/>
        <w:ind w:left="-142"/>
      </w:pPr>
    </w:p>
    <w:p w14:paraId="7B6A4005" w14:textId="5EA4210F" w:rsidR="00840852" w:rsidRPr="000C3223" w:rsidRDefault="00840852" w:rsidP="6A5FA48C">
      <w:pPr>
        <w:pStyle w:val="a0"/>
        <w:ind w:left="927"/>
      </w:pPr>
    </w:p>
    <w:p w14:paraId="14874171" w14:textId="26B5779C" w:rsidR="000C6045" w:rsidRPr="000C3223" w:rsidRDefault="00C315DF" w:rsidP="007C0853">
      <w:pPr>
        <w:pStyle w:val="2"/>
        <w:rPr>
          <w:rFonts w:ascii="Times New Roman" w:hAnsi="Times New Roman" w:cs="Times New Roman"/>
        </w:rPr>
      </w:pPr>
      <w:bookmarkStart w:id="26" w:name="_Ref534795257"/>
      <w:bookmarkStart w:id="27" w:name="_Toc211722998"/>
      <w:r w:rsidRPr="000C3223">
        <w:rPr>
          <w:rFonts w:ascii="Times New Roman" w:hAnsi="Times New Roman" w:cs="Times New Roman"/>
        </w:rPr>
        <w:t>Нефункциональные</w:t>
      </w:r>
      <w:r w:rsidR="0012461F" w:rsidRPr="000C3223">
        <w:rPr>
          <w:rFonts w:ascii="Times New Roman" w:hAnsi="Times New Roman" w:cs="Times New Roman"/>
        </w:rPr>
        <w:t xml:space="preserve"> </w:t>
      </w:r>
      <w:r w:rsidR="002E3B34" w:rsidRPr="000C3223">
        <w:rPr>
          <w:rFonts w:ascii="Times New Roman" w:hAnsi="Times New Roman" w:cs="Times New Roman"/>
        </w:rPr>
        <w:t>требования</w:t>
      </w:r>
      <w:bookmarkStart w:id="28" w:name="_Toc533580191"/>
      <w:bookmarkStart w:id="29" w:name="_Toc533580194"/>
      <w:bookmarkStart w:id="30" w:name="_Toc533580195"/>
      <w:bookmarkStart w:id="31" w:name="_Toc533580199"/>
      <w:bookmarkStart w:id="32" w:name="_Toc533580200"/>
      <w:bookmarkStart w:id="33" w:name="_Toc533580201"/>
      <w:bookmarkStart w:id="34" w:name="_Toc530305843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14:paraId="37369526" w14:textId="65930D61" w:rsidR="00BC4BF5" w:rsidRPr="000C3223" w:rsidRDefault="00BC4BF5" w:rsidP="00B24486">
      <w:pPr>
        <w:pStyle w:val="4"/>
        <w:jc w:val="both"/>
        <w:rPr>
          <w:rFonts w:ascii="Times New Roman" w:hAnsi="Times New Roman" w:cs="Times New Roman"/>
          <w:lang w:eastAsia="ru-RU"/>
        </w:rPr>
      </w:pPr>
      <w:r w:rsidRPr="000C3223">
        <w:rPr>
          <w:rStyle w:val="afa"/>
          <w:rFonts w:ascii="Times New Roman" w:hAnsi="Times New Roman" w:cs="Times New Roman"/>
          <w:b w:val="0"/>
          <w:bCs/>
        </w:rPr>
        <w:t>Производительность</w:t>
      </w:r>
    </w:p>
    <w:p w14:paraId="440495CA" w14:textId="17F945B8" w:rsidR="00BC4BF5" w:rsidRPr="000C3223" w:rsidRDefault="00BC4BF5" w:rsidP="00B24486">
      <w:pPr>
        <w:widowControl/>
        <w:numPr>
          <w:ilvl w:val="0"/>
          <w:numId w:val="27"/>
        </w:numPr>
        <w:spacing w:before="100" w:beforeAutospacing="1" w:after="100" w:afterAutospacing="1" w:line="240" w:lineRule="auto"/>
        <w:jc w:val="both"/>
      </w:pPr>
      <w:r w:rsidRPr="000C3223">
        <w:t xml:space="preserve">Приложение должно обрабатывать запросы пользователя (ввод данных, просмотр отчётов, добавление транзакций) за время не более </w:t>
      </w:r>
      <w:r w:rsidR="00DB7F79" w:rsidRPr="000C3223">
        <w:rPr>
          <w:rStyle w:val="afa"/>
        </w:rPr>
        <w:t>5</w:t>
      </w:r>
      <w:r w:rsidRPr="000C3223">
        <w:rPr>
          <w:rStyle w:val="afa"/>
        </w:rPr>
        <w:t xml:space="preserve"> секунд</w:t>
      </w:r>
      <w:r w:rsidRPr="000C3223">
        <w:t xml:space="preserve"> при обычной загрузке системы.</w:t>
      </w:r>
    </w:p>
    <w:p w14:paraId="7EF34F0E" w14:textId="0E2A34DF" w:rsidR="00BC4BF5" w:rsidRPr="000C3223" w:rsidRDefault="00BC4BF5" w:rsidP="00B24486">
      <w:pPr>
        <w:widowControl/>
        <w:numPr>
          <w:ilvl w:val="0"/>
          <w:numId w:val="27"/>
        </w:numPr>
        <w:spacing w:before="100" w:beforeAutospacing="1" w:after="100" w:afterAutospacing="1" w:line="240" w:lineRule="auto"/>
        <w:jc w:val="both"/>
      </w:pPr>
      <w:r w:rsidRPr="000C3223">
        <w:t xml:space="preserve">Время загрузки аналитических отчётов (графиков, диаграмм) не должно превышать </w:t>
      </w:r>
      <w:r w:rsidRPr="000C3223">
        <w:rPr>
          <w:rStyle w:val="afa"/>
        </w:rPr>
        <w:t>5 секунд</w:t>
      </w:r>
      <w:r w:rsidRPr="000C3223">
        <w:t xml:space="preserve"> при больших объёмах данных</w:t>
      </w:r>
      <w:r w:rsidR="002C144D" w:rsidRPr="000C3223">
        <w:t>.</w:t>
      </w:r>
    </w:p>
    <w:p w14:paraId="6B38F4FA" w14:textId="27EEB99B" w:rsidR="00BC4BF5" w:rsidRPr="000C3223" w:rsidRDefault="00BC4BF5" w:rsidP="00B24486">
      <w:pPr>
        <w:widowControl/>
        <w:numPr>
          <w:ilvl w:val="0"/>
          <w:numId w:val="27"/>
        </w:numPr>
        <w:spacing w:before="100" w:beforeAutospacing="1" w:after="100" w:afterAutospacing="1" w:line="240" w:lineRule="auto"/>
        <w:jc w:val="both"/>
      </w:pPr>
      <w:r w:rsidRPr="000C3223">
        <w:t>Приложение должно поддерживать работу с большими объёмами финансовых данных</w:t>
      </w:r>
      <w:r w:rsidR="00290F5B" w:rsidRPr="000C3223">
        <w:t xml:space="preserve"> </w:t>
      </w:r>
      <w:r w:rsidRPr="000C3223">
        <w:t>без потери производительности.</w:t>
      </w:r>
    </w:p>
    <w:p w14:paraId="0DF9272F" w14:textId="254FA6DD" w:rsidR="00BC4BF5" w:rsidRPr="000C3223" w:rsidRDefault="00BC4BF5" w:rsidP="00B24486">
      <w:pPr>
        <w:pStyle w:val="4"/>
        <w:jc w:val="both"/>
        <w:rPr>
          <w:rFonts w:ascii="Times New Roman" w:hAnsi="Times New Roman" w:cs="Times New Roman"/>
        </w:rPr>
      </w:pPr>
      <w:r w:rsidRPr="000C3223">
        <w:rPr>
          <w:rStyle w:val="afa"/>
          <w:rFonts w:ascii="Times New Roman" w:hAnsi="Times New Roman" w:cs="Times New Roman"/>
          <w:b w:val="0"/>
          <w:bCs/>
        </w:rPr>
        <w:t>Ограничения по используемым компонентам</w:t>
      </w:r>
    </w:p>
    <w:p w14:paraId="2A60E08F" w14:textId="10BD6ACD" w:rsidR="00BC4BF5" w:rsidRPr="000C3223" w:rsidRDefault="00BC4BF5" w:rsidP="00B24486">
      <w:pPr>
        <w:widowControl/>
        <w:numPr>
          <w:ilvl w:val="0"/>
          <w:numId w:val="29"/>
        </w:numPr>
        <w:spacing w:before="100" w:beforeAutospacing="1" w:after="100" w:afterAutospacing="1" w:line="240" w:lineRule="auto"/>
        <w:jc w:val="both"/>
      </w:pPr>
      <w:r w:rsidRPr="000C3223">
        <w:t xml:space="preserve">Приложение должно использовать </w:t>
      </w:r>
      <w:r w:rsidRPr="000C3223">
        <w:rPr>
          <w:rStyle w:val="afa"/>
        </w:rPr>
        <w:t>безопасные</w:t>
      </w:r>
      <w:r w:rsidRPr="000C3223">
        <w:t xml:space="preserve"> протоколы связи</w:t>
      </w:r>
      <w:r w:rsidR="00CD7FC7" w:rsidRPr="000C3223">
        <w:t>.</w:t>
      </w:r>
    </w:p>
    <w:p w14:paraId="6193A769" w14:textId="57DDEE78" w:rsidR="00BC4BF5" w:rsidRPr="000C3223" w:rsidRDefault="00BC4BF5" w:rsidP="00B24486">
      <w:pPr>
        <w:widowControl/>
        <w:numPr>
          <w:ilvl w:val="0"/>
          <w:numId w:val="29"/>
        </w:numPr>
        <w:spacing w:before="100" w:beforeAutospacing="1" w:after="100" w:afterAutospacing="1" w:line="240" w:lineRule="auto"/>
        <w:jc w:val="both"/>
      </w:pPr>
      <w:r w:rsidRPr="000C3223">
        <w:lastRenderedPageBreak/>
        <w:t xml:space="preserve">Фреймворки и технологии, используемые в проекте, должны быть поддерживаемыми и актуальными. </w:t>
      </w:r>
      <w:r w:rsidR="00C76AA4" w:rsidRPr="000C3223">
        <w:t>В нашем случае</w:t>
      </w:r>
      <w:r w:rsidRPr="000C3223">
        <w:t>:</w:t>
      </w:r>
    </w:p>
    <w:p w14:paraId="6FF95B05" w14:textId="6D07CAB6" w:rsidR="00BC4BF5" w:rsidRPr="000C3223" w:rsidRDefault="0001673F" w:rsidP="00242E09">
      <w:pPr>
        <w:widowControl/>
        <w:numPr>
          <w:ilvl w:val="1"/>
          <w:numId w:val="29"/>
        </w:numPr>
        <w:spacing w:before="100" w:beforeAutospacing="1" w:after="100" w:afterAutospacing="1" w:line="240" w:lineRule="auto"/>
        <w:jc w:val="both"/>
        <w:rPr>
          <w:lang w:val="en-US"/>
        </w:rPr>
      </w:pPr>
      <w:r w:rsidRPr="000C3223">
        <w:rPr>
          <w:lang w:val="en-US"/>
        </w:rPr>
        <w:t>Frontend</w:t>
      </w:r>
      <w:r w:rsidR="00242E09" w:rsidRPr="000C3223">
        <w:t xml:space="preserve">, </w:t>
      </w:r>
      <w:r w:rsidR="00BC4BF5" w:rsidRPr="000C3223">
        <w:rPr>
          <w:lang w:val="en-US"/>
        </w:rPr>
        <w:t xml:space="preserve">Backend: </w:t>
      </w:r>
      <w:r w:rsidR="00E24773" w:rsidRPr="000C3223">
        <w:rPr>
          <w:rStyle w:val="afa"/>
          <w:lang w:val="en-US"/>
        </w:rPr>
        <w:t>Java</w:t>
      </w:r>
      <w:r w:rsidR="00BC4BF5" w:rsidRPr="000C3223">
        <w:rPr>
          <w:lang w:val="en-US"/>
        </w:rPr>
        <w:t>.</w:t>
      </w:r>
    </w:p>
    <w:p w14:paraId="4C25C188" w14:textId="54C13F50" w:rsidR="00BC4BF5" w:rsidRPr="000C3223" w:rsidRDefault="00BC4BF5" w:rsidP="00B24486">
      <w:pPr>
        <w:widowControl/>
        <w:numPr>
          <w:ilvl w:val="1"/>
          <w:numId w:val="29"/>
        </w:numPr>
        <w:spacing w:before="100" w:beforeAutospacing="1" w:after="100" w:afterAutospacing="1" w:line="240" w:lineRule="auto"/>
        <w:jc w:val="both"/>
        <w:rPr>
          <w:lang w:val="en-US"/>
        </w:rPr>
      </w:pPr>
      <w:r w:rsidRPr="000C3223">
        <w:t>СУБД</w:t>
      </w:r>
      <w:r w:rsidRPr="000C3223">
        <w:rPr>
          <w:lang w:val="en-US"/>
        </w:rPr>
        <w:t xml:space="preserve">: </w:t>
      </w:r>
      <w:r w:rsidR="009E6115" w:rsidRPr="000C3223">
        <w:rPr>
          <w:rStyle w:val="afa"/>
          <w:lang w:val="en-US"/>
        </w:rPr>
        <w:t>SQLite</w:t>
      </w:r>
      <w:r w:rsidRPr="000C3223">
        <w:rPr>
          <w:lang w:val="en-US"/>
        </w:rPr>
        <w:t>.</w:t>
      </w:r>
    </w:p>
    <w:p w14:paraId="56633417" w14:textId="6A382790" w:rsidR="00BC4BF5" w:rsidRPr="000C3223" w:rsidRDefault="00BC4BF5" w:rsidP="00B24486">
      <w:pPr>
        <w:widowControl/>
        <w:numPr>
          <w:ilvl w:val="0"/>
          <w:numId w:val="29"/>
        </w:numPr>
        <w:spacing w:before="100" w:beforeAutospacing="1" w:after="100" w:afterAutospacing="1" w:line="240" w:lineRule="auto"/>
        <w:jc w:val="both"/>
      </w:pPr>
      <w:r w:rsidRPr="000C3223">
        <w:t>Приложение должно быть совместимо с мобильными платформами</w:t>
      </w:r>
      <w:r w:rsidR="00CD7FC7" w:rsidRPr="000C3223">
        <w:t>.</w:t>
      </w:r>
    </w:p>
    <w:p w14:paraId="1B2076D7" w14:textId="535C2EE2" w:rsidR="00BC4BF5" w:rsidRPr="000C3223" w:rsidRDefault="00BC4BF5" w:rsidP="00B24486">
      <w:pPr>
        <w:pStyle w:val="4"/>
        <w:jc w:val="both"/>
        <w:rPr>
          <w:rFonts w:ascii="Times New Roman" w:hAnsi="Times New Roman" w:cs="Times New Roman"/>
        </w:rPr>
      </w:pPr>
      <w:r w:rsidRPr="000C3223">
        <w:rPr>
          <w:rStyle w:val="afa"/>
          <w:rFonts w:ascii="Times New Roman" w:hAnsi="Times New Roman" w:cs="Times New Roman"/>
          <w:b w:val="0"/>
          <w:bCs/>
        </w:rPr>
        <w:t>Надёжность и доступность</w:t>
      </w:r>
    </w:p>
    <w:p w14:paraId="75F947E1" w14:textId="26654948" w:rsidR="00BC4BF5" w:rsidRPr="000C3223" w:rsidRDefault="00BC4BF5" w:rsidP="00E24773">
      <w:pPr>
        <w:widowControl/>
        <w:numPr>
          <w:ilvl w:val="0"/>
          <w:numId w:val="31"/>
        </w:numPr>
        <w:spacing w:before="100" w:beforeAutospacing="1" w:after="100" w:afterAutospacing="1" w:line="240" w:lineRule="auto"/>
        <w:jc w:val="both"/>
      </w:pPr>
      <w:r w:rsidRPr="000C3223">
        <w:t xml:space="preserve">Приложение должно обеспечивать </w:t>
      </w:r>
      <w:r w:rsidR="001C4CC7" w:rsidRPr="000C3223">
        <w:rPr>
          <w:rStyle w:val="afa"/>
        </w:rPr>
        <w:t>90</w:t>
      </w:r>
      <w:r w:rsidRPr="000C3223">
        <w:rPr>
          <w:rStyle w:val="afa"/>
        </w:rPr>
        <w:t>%</w:t>
      </w:r>
      <w:r w:rsidRPr="000C3223">
        <w:t xml:space="preserve"> времени доступности.</w:t>
      </w:r>
    </w:p>
    <w:p w14:paraId="3D44D9EB" w14:textId="082176FA" w:rsidR="00BC4BF5" w:rsidRPr="000C3223" w:rsidRDefault="00BC4BF5" w:rsidP="00B24486">
      <w:pPr>
        <w:widowControl/>
        <w:numPr>
          <w:ilvl w:val="0"/>
          <w:numId w:val="31"/>
        </w:numPr>
        <w:spacing w:before="100" w:beforeAutospacing="1" w:after="100" w:afterAutospacing="1" w:line="240" w:lineRule="auto"/>
        <w:jc w:val="both"/>
      </w:pPr>
      <w:r w:rsidRPr="000C3223">
        <w:t>Приложение должно устойчиво работать в случае сбоя одного из компонентов (например, сервера базы данных или API), используя стратегии отказоустойчивости</w:t>
      </w:r>
      <w:r w:rsidR="001C4CC7" w:rsidRPr="000C3223">
        <w:t>.</w:t>
      </w:r>
    </w:p>
    <w:p w14:paraId="46423A70" w14:textId="6ED2619C" w:rsidR="00BC4BF5" w:rsidRPr="000C3223" w:rsidRDefault="00BC4BF5" w:rsidP="00B24486">
      <w:pPr>
        <w:pStyle w:val="4"/>
        <w:jc w:val="both"/>
        <w:rPr>
          <w:rFonts w:ascii="Times New Roman" w:hAnsi="Times New Roman" w:cs="Times New Roman"/>
        </w:rPr>
      </w:pPr>
      <w:r w:rsidRPr="000C3223">
        <w:rPr>
          <w:rStyle w:val="afa"/>
          <w:rFonts w:ascii="Times New Roman" w:hAnsi="Times New Roman" w:cs="Times New Roman"/>
          <w:b w:val="0"/>
          <w:bCs/>
        </w:rPr>
        <w:t>Удобство использования (UI/UX)</w:t>
      </w:r>
    </w:p>
    <w:p w14:paraId="30B3E5DA" w14:textId="3C12B704" w:rsidR="00BC4BF5" w:rsidRPr="000C3223" w:rsidRDefault="00BC4BF5" w:rsidP="00B24486">
      <w:pPr>
        <w:widowControl/>
        <w:numPr>
          <w:ilvl w:val="0"/>
          <w:numId w:val="33"/>
        </w:numPr>
        <w:spacing w:before="100" w:beforeAutospacing="1" w:after="100" w:afterAutospacing="1" w:line="240" w:lineRule="auto"/>
        <w:jc w:val="both"/>
      </w:pPr>
      <w:r w:rsidRPr="000C3223">
        <w:t>Интерфейс приложения должен быть интуитивно понятным и обеспечивать быструю навигацию по разделам. Время обучения пользователя должно быть минимальным (не более 10-15 минут для базовых операций).</w:t>
      </w:r>
    </w:p>
    <w:p w14:paraId="0085B4D7" w14:textId="3B8EE9B7" w:rsidR="00BC4BF5" w:rsidRPr="000C3223" w:rsidRDefault="00BC4BF5" w:rsidP="00B24486">
      <w:pPr>
        <w:widowControl/>
        <w:numPr>
          <w:ilvl w:val="0"/>
          <w:numId w:val="33"/>
        </w:numPr>
        <w:spacing w:before="100" w:beforeAutospacing="1" w:after="100" w:afterAutospacing="1" w:line="240" w:lineRule="auto"/>
        <w:jc w:val="both"/>
      </w:pPr>
      <w:r w:rsidRPr="000C3223">
        <w:t xml:space="preserve">UI должен быть адаптивным и корректно отображаться на различных </w:t>
      </w:r>
      <w:r w:rsidR="00F57591" w:rsidRPr="000C3223">
        <w:t xml:space="preserve">мобильных </w:t>
      </w:r>
      <w:r w:rsidRPr="000C3223">
        <w:t>устройствах</w:t>
      </w:r>
      <w:r w:rsidR="00F57591" w:rsidRPr="000C3223">
        <w:t>.</w:t>
      </w:r>
    </w:p>
    <w:p w14:paraId="24774B03" w14:textId="283F1505" w:rsidR="00BC4BF5" w:rsidRPr="000C3223" w:rsidRDefault="00BC4BF5" w:rsidP="00B24486">
      <w:pPr>
        <w:pStyle w:val="4"/>
        <w:jc w:val="both"/>
        <w:rPr>
          <w:rFonts w:ascii="Times New Roman" w:hAnsi="Times New Roman" w:cs="Times New Roman"/>
        </w:rPr>
      </w:pPr>
      <w:proofErr w:type="spellStart"/>
      <w:r w:rsidRPr="000C3223">
        <w:rPr>
          <w:rStyle w:val="afa"/>
          <w:rFonts w:ascii="Times New Roman" w:hAnsi="Times New Roman" w:cs="Times New Roman"/>
          <w:b w:val="0"/>
          <w:bCs/>
        </w:rPr>
        <w:t>Поддерживаемость</w:t>
      </w:r>
      <w:proofErr w:type="spellEnd"/>
      <w:r w:rsidRPr="000C3223">
        <w:rPr>
          <w:rStyle w:val="afa"/>
          <w:rFonts w:ascii="Times New Roman" w:hAnsi="Times New Roman" w:cs="Times New Roman"/>
          <w:b w:val="0"/>
          <w:bCs/>
        </w:rPr>
        <w:t xml:space="preserve"> и обновления</w:t>
      </w:r>
    </w:p>
    <w:p w14:paraId="0F8580B2" w14:textId="08170D4B" w:rsidR="00BC4BF5" w:rsidRPr="000C3223" w:rsidRDefault="00BC4BF5" w:rsidP="00B24486">
      <w:pPr>
        <w:widowControl/>
        <w:numPr>
          <w:ilvl w:val="0"/>
          <w:numId w:val="34"/>
        </w:numPr>
        <w:spacing w:before="100" w:beforeAutospacing="1" w:after="100" w:afterAutospacing="1" w:line="240" w:lineRule="auto"/>
        <w:jc w:val="both"/>
      </w:pPr>
      <w:r w:rsidRPr="000C3223">
        <w:t>Кодовая база приложения должна быть легко поддерживаемой и расширяемой. Требуется наличие модульной архитектуры, что позволит вносить изменения в функциональность без нарушения работы всей системы.</w:t>
      </w:r>
    </w:p>
    <w:p w14:paraId="4F5B28E3" w14:textId="5E96B5D9" w:rsidR="00A97E0B" w:rsidRPr="000C3223" w:rsidRDefault="00BC4BF5" w:rsidP="00B24486">
      <w:pPr>
        <w:widowControl/>
        <w:numPr>
          <w:ilvl w:val="0"/>
          <w:numId w:val="34"/>
        </w:numPr>
        <w:spacing w:before="100" w:beforeAutospacing="1" w:after="100" w:afterAutospacing="1" w:line="240" w:lineRule="auto"/>
        <w:jc w:val="both"/>
      </w:pPr>
      <w:r w:rsidRPr="000C3223">
        <w:t>Все компоненты системы должны быть легко обновляемыми, включая возможность внедрения обновлений без остановки всей системы.</w:t>
      </w:r>
    </w:p>
    <w:p w14:paraId="3317996F" w14:textId="77777777" w:rsidR="000C6045" w:rsidRPr="000C3223" w:rsidRDefault="002E3B34" w:rsidP="007C0853">
      <w:pPr>
        <w:pStyle w:val="1"/>
        <w:rPr>
          <w:rFonts w:ascii="Times New Roman" w:hAnsi="Times New Roman" w:cs="Times New Roman"/>
        </w:rPr>
      </w:pPr>
      <w:bookmarkStart w:id="35" w:name="_Ref211720636"/>
      <w:bookmarkStart w:id="36" w:name="_Toc211722999"/>
      <w:bookmarkStart w:id="37" w:name="OLE_LINK2"/>
      <w:r w:rsidRPr="000C3223">
        <w:rPr>
          <w:rFonts w:ascii="Times New Roman" w:hAnsi="Times New Roman" w:cs="Times New Roman"/>
        </w:rPr>
        <w:t>Обзор архитектуры</w:t>
      </w:r>
      <w:bookmarkEnd w:id="35"/>
      <w:bookmarkEnd w:id="36"/>
    </w:p>
    <w:bookmarkEnd w:id="37"/>
    <w:p w14:paraId="2B65F6F1" w14:textId="77777777" w:rsidR="000C6045" w:rsidRPr="000C3223" w:rsidRDefault="000B47D0" w:rsidP="00B536B4">
      <w:pPr>
        <w:pStyle w:val="a0"/>
      </w:pPr>
      <w:r w:rsidRPr="000C3223">
        <w:t>Этот раздел описывает архитектуру системы.</w:t>
      </w:r>
      <w:bookmarkEnd w:id="34"/>
    </w:p>
    <w:p w14:paraId="01BF3733" w14:textId="77777777" w:rsidR="00264F34" w:rsidRPr="000C3223" w:rsidRDefault="350CF3CC" w:rsidP="00BA1188">
      <w:pPr>
        <w:pStyle w:val="3"/>
        <w:rPr>
          <w:rFonts w:ascii="Times New Roman" w:hAnsi="Times New Roman" w:cs="Times New Roman"/>
        </w:rPr>
      </w:pPr>
      <w:bookmarkStart w:id="38" w:name="_Toc211723000"/>
      <w:r w:rsidRPr="000C3223">
        <w:rPr>
          <w:rFonts w:ascii="Times New Roman" w:hAnsi="Times New Roman" w:cs="Times New Roman"/>
        </w:rPr>
        <w:lastRenderedPageBreak/>
        <w:t>Компонентная модель системы</w:t>
      </w:r>
      <w:bookmarkEnd w:id="38"/>
    </w:p>
    <w:p w14:paraId="7F2B89F3" w14:textId="16DE9712" w:rsidR="1B8AC833" w:rsidRPr="000C3223" w:rsidRDefault="00FD7836" w:rsidP="00FD7836">
      <w:pPr>
        <w:pStyle w:val="a0"/>
        <w:jc w:val="center"/>
      </w:pPr>
      <w:r>
        <w:rPr>
          <w:noProof/>
        </w:rPr>
        <w:drawing>
          <wp:inline distT="0" distB="0" distL="0" distR="0" wp14:anchorId="15AB33D5" wp14:editId="256CFEA5">
            <wp:extent cx="4987681" cy="4253346"/>
            <wp:effectExtent l="0" t="0" r="3810" b="0"/>
            <wp:docPr id="20713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990" cy="425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41086" w14:textId="77777777" w:rsidR="00AF27E4" w:rsidRPr="000C3223" w:rsidRDefault="1B8AC833" w:rsidP="1B8AC833">
      <w:pPr>
        <w:pStyle w:val="a0"/>
        <w:rPr>
          <w:b/>
          <w:bCs/>
          <w:sz w:val="22"/>
          <w:szCs w:val="22"/>
        </w:rPr>
      </w:pPr>
      <w:r w:rsidRPr="000C3223">
        <w:rPr>
          <w:b/>
          <w:bCs/>
          <w:sz w:val="22"/>
          <w:szCs w:val="22"/>
        </w:rPr>
        <w:t>Клиент</w:t>
      </w:r>
    </w:p>
    <w:p w14:paraId="65CFEBE3" w14:textId="7F070411" w:rsidR="1B8AC833" w:rsidRPr="000C3223" w:rsidRDefault="00AF27E4" w:rsidP="1B8AC833">
      <w:pPr>
        <w:pStyle w:val="a0"/>
      </w:pPr>
      <w:r w:rsidRPr="000C3223">
        <w:t>Этот к</w:t>
      </w:r>
      <w:r w:rsidR="00835AEE" w:rsidRPr="000C3223">
        <w:t xml:space="preserve">омпонент приложения управляет финансовыми транзакциями, </w:t>
      </w:r>
      <w:r w:rsidR="00567C31">
        <w:t>целями</w:t>
      </w:r>
      <w:r w:rsidR="00835AEE" w:rsidRPr="000C3223">
        <w:t xml:space="preserve"> и интерфейсом. Он включает в себя модули для обработки транзакций (включая категории и вычисления)</w:t>
      </w:r>
      <w:r w:rsidR="007806BB">
        <w:t xml:space="preserve"> и целей</w:t>
      </w:r>
      <w:r w:rsidR="00835AEE" w:rsidRPr="000C3223">
        <w:t xml:space="preserve"> и предоставл</w:t>
      </w:r>
      <w:r w:rsidR="00FB7C9A">
        <w:t>яет</w:t>
      </w:r>
      <w:r w:rsidR="00835AEE" w:rsidRPr="000C3223">
        <w:t xml:space="preserve"> удобн</w:t>
      </w:r>
      <w:r w:rsidR="00FB7C9A">
        <w:t>ый</w:t>
      </w:r>
      <w:r w:rsidR="00835AEE" w:rsidRPr="000C3223">
        <w:t xml:space="preserve"> пользовательск</w:t>
      </w:r>
      <w:r w:rsidR="00FB7C9A">
        <w:t>ий</w:t>
      </w:r>
      <w:r w:rsidR="00835AEE" w:rsidRPr="000C3223">
        <w:t xml:space="preserve"> интерфей</w:t>
      </w:r>
      <w:r w:rsidR="00FB7C9A">
        <w:t>с</w:t>
      </w:r>
      <w:r w:rsidR="00835AEE" w:rsidRPr="000C3223">
        <w:t>. Взаимодействие с базой данных осуществляется через специализированные модули.</w:t>
      </w:r>
    </w:p>
    <w:p w14:paraId="692C9427" w14:textId="3D1E4CF4" w:rsidR="1B8AC833" w:rsidRPr="000C3223" w:rsidRDefault="1B8AC833" w:rsidP="1B8AC833">
      <w:pPr>
        <w:pStyle w:val="a0"/>
        <w:rPr>
          <w:b/>
          <w:bCs/>
          <w:sz w:val="22"/>
          <w:szCs w:val="22"/>
        </w:rPr>
      </w:pPr>
      <w:r w:rsidRPr="000C3223">
        <w:rPr>
          <w:b/>
          <w:bCs/>
          <w:sz w:val="22"/>
          <w:szCs w:val="22"/>
        </w:rPr>
        <w:t>База данных</w:t>
      </w:r>
    </w:p>
    <w:p w14:paraId="24B371D5" w14:textId="4A5F08BB" w:rsidR="0041135E" w:rsidRPr="005335A7" w:rsidRDefault="00E83D14" w:rsidP="008507E4">
      <w:pPr>
        <w:pStyle w:val="a0"/>
      </w:pPr>
      <w:r w:rsidRPr="000C3223">
        <w:t xml:space="preserve">Этот компонент обеспечивает надежное хранение и извлечение данных о финансовых транзакциях, целях пользователя и категориях, используя локальную базу данных </w:t>
      </w:r>
      <w:proofErr w:type="spellStart"/>
      <w:r w:rsidRPr="000C3223">
        <w:t>SQLite</w:t>
      </w:r>
      <w:proofErr w:type="spellEnd"/>
      <w:r w:rsidRPr="000C3223">
        <w:t>.</w:t>
      </w:r>
    </w:p>
    <w:p w14:paraId="07DCBA75" w14:textId="77777777" w:rsidR="00EA2295" w:rsidRPr="000C3223" w:rsidRDefault="1B8AC833" w:rsidP="00EA2295">
      <w:pPr>
        <w:pStyle w:val="4"/>
        <w:rPr>
          <w:rFonts w:ascii="Times New Roman" w:hAnsi="Times New Roman" w:cs="Times New Roman"/>
        </w:rPr>
      </w:pPr>
      <w:bookmarkStart w:id="39" w:name="_Toc211723001"/>
      <w:r w:rsidRPr="000C3223">
        <w:rPr>
          <w:rFonts w:ascii="Times New Roman" w:hAnsi="Times New Roman" w:cs="Times New Roman"/>
        </w:rPr>
        <w:t>Компонент 1</w:t>
      </w:r>
      <w:bookmarkEnd w:id="39"/>
    </w:p>
    <w:p w14:paraId="7DD2557E" w14:textId="77777777" w:rsidR="00970052" w:rsidRDefault="00970052" w:rsidP="1B8AC833">
      <w:pPr>
        <w:pStyle w:val="a0"/>
        <w:rPr>
          <w:noProof/>
        </w:rPr>
      </w:pPr>
    </w:p>
    <w:p w14:paraId="4B590C06" w14:textId="2F8879F5" w:rsidR="1B8AC833" w:rsidRPr="000C3223" w:rsidRDefault="00970052" w:rsidP="1B8AC833">
      <w:pPr>
        <w:pStyle w:val="a0"/>
      </w:pPr>
      <w:r>
        <w:rPr>
          <w:noProof/>
        </w:rPr>
        <w:lastRenderedPageBreak/>
        <w:drawing>
          <wp:inline distT="0" distB="0" distL="0" distR="0" wp14:anchorId="12F52168" wp14:editId="6CCEB06C">
            <wp:extent cx="4107872" cy="2250207"/>
            <wp:effectExtent l="0" t="0" r="6985" b="0"/>
            <wp:docPr id="5304930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901" b="45979"/>
                    <a:stretch/>
                  </pic:blipFill>
                  <pic:spPr bwMode="auto">
                    <a:xfrm>
                      <a:off x="0" y="0"/>
                      <a:ext cx="4122976" cy="225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96BE6" w14:textId="0A55A612" w:rsidR="3EB685B0" w:rsidRPr="000C3223" w:rsidRDefault="008C6EFC" w:rsidP="3EB685B0">
      <w:pPr>
        <w:pStyle w:val="a0"/>
      </w:pPr>
      <w:r w:rsidRPr="008C6EFC">
        <w:rPr>
          <w:noProof/>
        </w:rPr>
        <w:drawing>
          <wp:inline distT="0" distB="0" distL="0" distR="0" wp14:anchorId="12D0B3B8" wp14:editId="382AEAF9">
            <wp:extent cx="6120130" cy="4196715"/>
            <wp:effectExtent l="0" t="0" r="0" b="0"/>
            <wp:docPr id="1440205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052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E66E" w14:textId="77777777" w:rsidR="006567F1" w:rsidRPr="000C3223" w:rsidRDefault="006567F1" w:rsidP="006567F1">
      <w:pPr>
        <w:pStyle w:val="a0"/>
      </w:pPr>
      <w:r w:rsidRPr="000C3223">
        <w:t>Компонент приложения состоит из нескольких пакетов, обеспечивающих различные функциональные возможности:</w:t>
      </w:r>
    </w:p>
    <w:p w14:paraId="6F650F40" w14:textId="44EECEEE" w:rsidR="002577F9" w:rsidRPr="002577F9" w:rsidRDefault="002577F9" w:rsidP="00940778">
      <w:pPr>
        <w:pStyle w:val="a0"/>
        <w:numPr>
          <w:ilvl w:val="0"/>
          <w:numId w:val="47"/>
        </w:numPr>
      </w:pPr>
      <w:proofErr w:type="spellStart"/>
      <w:r w:rsidRPr="002577F9">
        <w:rPr>
          <w:b/>
          <w:bCs/>
        </w:rPr>
        <w:t>Goals</w:t>
      </w:r>
      <w:proofErr w:type="spellEnd"/>
      <w:r>
        <w:rPr>
          <w:b/>
          <w:bCs/>
        </w:rPr>
        <w:t xml:space="preserve">. </w:t>
      </w:r>
      <w:r w:rsidRPr="002577F9">
        <w:t xml:space="preserve">Пакет </w:t>
      </w:r>
      <w:proofErr w:type="spellStart"/>
      <w:r w:rsidRPr="002577F9">
        <w:t>Goals</w:t>
      </w:r>
      <w:proofErr w:type="spellEnd"/>
      <w:r w:rsidRPr="002577F9">
        <w:t xml:space="preserve"> содержит классы и активности, предназначенные для управления финансовыми целями пользователя:</w:t>
      </w:r>
    </w:p>
    <w:p w14:paraId="13070429" w14:textId="77777777" w:rsidR="002577F9" w:rsidRPr="002577F9" w:rsidRDefault="002577F9" w:rsidP="002577F9">
      <w:pPr>
        <w:pStyle w:val="a0"/>
        <w:numPr>
          <w:ilvl w:val="0"/>
          <w:numId w:val="45"/>
        </w:numPr>
      </w:pPr>
      <w:proofErr w:type="spellStart"/>
      <w:r w:rsidRPr="002577F9">
        <w:t>Goal</w:t>
      </w:r>
      <w:proofErr w:type="spellEnd"/>
      <w:r w:rsidRPr="002577F9">
        <w:t>: класс модели для представления и хранения данных о финансовых целях.</w:t>
      </w:r>
    </w:p>
    <w:p w14:paraId="0F3760C1" w14:textId="77777777" w:rsidR="002577F9" w:rsidRPr="002577F9" w:rsidRDefault="002577F9" w:rsidP="002577F9">
      <w:pPr>
        <w:pStyle w:val="a0"/>
        <w:numPr>
          <w:ilvl w:val="0"/>
          <w:numId w:val="45"/>
        </w:numPr>
      </w:pPr>
      <w:proofErr w:type="spellStart"/>
      <w:r w:rsidRPr="002577F9">
        <w:t>ActivityItemGoal</w:t>
      </w:r>
      <w:proofErr w:type="spellEnd"/>
      <w:r w:rsidRPr="002577F9">
        <w:t>: активность для отображения элемента цели в списке.</w:t>
      </w:r>
    </w:p>
    <w:p w14:paraId="5A878701" w14:textId="77777777" w:rsidR="002577F9" w:rsidRPr="002577F9" w:rsidRDefault="002577F9" w:rsidP="002577F9">
      <w:pPr>
        <w:pStyle w:val="a0"/>
        <w:numPr>
          <w:ilvl w:val="0"/>
          <w:numId w:val="45"/>
        </w:numPr>
      </w:pPr>
      <w:proofErr w:type="spellStart"/>
      <w:r w:rsidRPr="002577F9">
        <w:t>ActivityGoal</w:t>
      </w:r>
      <w:proofErr w:type="spellEnd"/>
      <w:r w:rsidRPr="002577F9">
        <w:t>: активность для взаимодействия с пользователем по управлению и добавлению целей.</w:t>
      </w:r>
    </w:p>
    <w:p w14:paraId="1C5328BA" w14:textId="77777777" w:rsidR="002577F9" w:rsidRPr="002577F9" w:rsidRDefault="002577F9" w:rsidP="002577F9">
      <w:pPr>
        <w:pStyle w:val="a0"/>
        <w:numPr>
          <w:ilvl w:val="0"/>
          <w:numId w:val="45"/>
        </w:numPr>
      </w:pPr>
      <w:proofErr w:type="spellStart"/>
      <w:r w:rsidRPr="002577F9">
        <w:t>GoalAdapter</w:t>
      </w:r>
      <w:proofErr w:type="spellEnd"/>
      <w:r w:rsidRPr="002577F9">
        <w:t xml:space="preserve">: адаптер для связывания данных о целях с элементами интерфейса в </w:t>
      </w:r>
      <w:proofErr w:type="spellStart"/>
      <w:r w:rsidRPr="002577F9">
        <w:t>RecyclerView</w:t>
      </w:r>
      <w:proofErr w:type="spellEnd"/>
      <w:r w:rsidRPr="002577F9">
        <w:t>, обеспечивая рендеринг и взаимодействие с элементами.</w:t>
      </w:r>
    </w:p>
    <w:p w14:paraId="59C671BF" w14:textId="05A3A552" w:rsidR="002B4B26" w:rsidRPr="002B4B26" w:rsidRDefault="002B4B26" w:rsidP="00940778">
      <w:pPr>
        <w:pStyle w:val="a0"/>
        <w:numPr>
          <w:ilvl w:val="0"/>
          <w:numId w:val="47"/>
        </w:numPr>
        <w:rPr>
          <w:b/>
          <w:bCs/>
        </w:rPr>
      </w:pPr>
      <w:proofErr w:type="spellStart"/>
      <w:r w:rsidRPr="002B4B26">
        <w:rPr>
          <w:b/>
          <w:bCs/>
        </w:rPr>
        <w:lastRenderedPageBreak/>
        <w:t>TransactionManager</w:t>
      </w:r>
      <w:proofErr w:type="spellEnd"/>
      <w:r>
        <w:rPr>
          <w:b/>
          <w:bCs/>
        </w:rPr>
        <w:t xml:space="preserve">. </w:t>
      </w:r>
      <w:r w:rsidRPr="002B4B26">
        <w:t xml:space="preserve">Пакет </w:t>
      </w:r>
      <w:proofErr w:type="spellStart"/>
      <w:r w:rsidRPr="002B4B26">
        <w:t>TransactionManager</w:t>
      </w:r>
      <w:proofErr w:type="spellEnd"/>
      <w:r w:rsidRPr="002B4B26">
        <w:t xml:space="preserve"> предназначен для управления финансовыми транзакциями и связанными с ними категориями:</w:t>
      </w:r>
    </w:p>
    <w:p w14:paraId="2D0685DA" w14:textId="77777777" w:rsidR="002B4B26" w:rsidRPr="002B4B26" w:rsidRDefault="002B4B26" w:rsidP="002B4B26">
      <w:pPr>
        <w:pStyle w:val="a0"/>
        <w:numPr>
          <w:ilvl w:val="0"/>
          <w:numId w:val="46"/>
        </w:numPr>
      </w:pPr>
      <w:proofErr w:type="spellStart"/>
      <w:r w:rsidRPr="002B4B26">
        <w:t>подпакет</w:t>
      </w:r>
      <w:proofErr w:type="spellEnd"/>
      <w:r w:rsidRPr="002B4B26">
        <w:t xml:space="preserve"> </w:t>
      </w:r>
      <w:proofErr w:type="spellStart"/>
      <w:r w:rsidRPr="002B4B26">
        <w:t>Calculator</w:t>
      </w:r>
      <w:proofErr w:type="spellEnd"/>
      <w:r w:rsidRPr="002B4B26">
        <w:t xml:space="preserve">: содержит </w:t>
      </w:r>
      <w:proofErr w:type="spellStart"/>
      <w:r w:rsidRPr="002B4B26">
        <w:t>ActivityCalculator</w:t>
      </w:r>
      <w:proofErr w:type="spellEnd"/>
      <w:r w:rsidRPr="002B4B26">
        <w:t>, который предоставляет интерфейс для выполнения расчетов и анализа финансовых данных, таких как доходы и расходы.</w:t>
      </w:r>
    </w:p>
    <w:p w14:paraId="6E49D163" w14:textId="77777777" w:rsidR="002B4B26" w:rsidRPr="002B4B26" w:rsidRDefault="002B4B26" w:rsidP="002B4B26">
      <w:pPr>
        <w:pStyle w:val="a0"/>
        <w:numPr>
          <w:ilvl w:val="0"/>
          <w:numId w:val="46"/>
        </w:numPr>
      </w:pPr>
      <w:proofErr w:type="spellStart"/>
      <w:r w:rsidRPr="002B4B26">
        <w:t>подпакет</w:t>
      </w:r>
      <w:proofErr w:type="spellEnd"/>
      <w:r w:rsidRPr="002B4B26">
        <w:t xml:space="preserve"> </w:t>
      </w:r>
      <w:proofErr w:type="spellStart"/>
      <w:r w:rsidRPr="002B4B26">
        <w:t>Categories</w:t>
      </w:r>
      <w:proofErr w:type="spellEnd"/>
      <w:r w:rsidRPr="002B4B26">
        <w:t xml:space="preserve">: включает </w:t>
      </w:r>
      <w:proofErr w:type="spellStart"/>
      <w:r w:rsidRPr="002B4B26">
        <w:t>Categories</w:t>
      </w:r>
      <w:proofErr w:type="spellEnd"/>
      <w:r w:rsidRPr="002B4B26">
        <w:t xml:space="preserve"> для управления категориями, а также </w:t>
      </w:r>
      <w:proofErr w:type="spellStart"/>
      <w:r w:rsidRPr="002B4B26">
        <w:t>CategoryAdapter</w:t>
      </w:r>
      <w:proofErr w:type="spellEnd"/>
      <w:r w:rsidRPr="002B4B26">
        <w:t xml:space="preserve"> для отображения данных о категориях в интерфейсе.</w:t>
      </w:r>
    </w:p>
    <w:p w14:paraId="20F2B0F6" w14:textId="77777777" w:rsidR="002B4B26" w:rsidRPr="002B4B26" w:rsidRDefault="002B4B26" w:rsidP="002B4B26">
      <w:pPr>
        <w:pStyle w:val="a0"/>
        <w:numPr>
          <w:ilvl w:val="0"/>
          <w:numId w:val="46"/>
        </w:numPr>
      </w:pPr>
      <w:proofErr w:type="spellStart"/>
      <w:r w:rsidRPr="002B4B26">
        <w:t>подпакет</w:t>
      </w:r>
      <w:proofErr w:type="spellEnd"/>
      <w:r w:rsidRPr="002B4B26">
        <w:t xml:space="preserve"> </w:t>
      </w:r>
      <w:proofErr w:type="spellStart"/>
      <w:r w:rsidRPr="002B4B26">
        <w:t>Transactions</w:t>
      </w:r>
      <w:proofErr w:type="spellEnd"/>
      <w:r w:rsidRPr="002B4B26">
        <w:t xml:space="preserve">: включает </w:t>
      </w:r>
      <w:proofErr w:type="spellStart"/>
      <w:r w:rsidRPr="002B4B26">
        <w:t>ActivityAddTransaction</w:t>
      </w:r>
      <w:proofErr w:type="spellEnd"/>
      <w:r w:rsidRPr="002B4B26">
        <w:t xml:space="preserve"> для добавления новых транзакций, </w:t>
      </w:r>
      <w:proofErr w:type="spellStart"/>
      <w:r w:rsidRPr="002B4B26">
        <w:t>ActivityItem</w:t>
      </w:r>
      <w:proofErr w:type="spellEnd"/>
      <w:r w:rsidRPr="002B4B26">
        <w:t xml:space="preserve"> для отображения транзакций в списке, </w:t>
      </w:r>
      <w:proofErr w:type="spellStart"/>
      <w:r w:rsidRPr="002B4B26">
        <w:t>CustomSpinnerAdapter</w:t>
      </w:r>
      <w:proofErr w:type="spellEnd"/>
      <w:r w:rsidRPr="002B4B26">
        <w:t xml:space="preserve"> для работы со </w:t>
      </w:r>
      <w:proofErr w:type="spellStart"/>
      <w:r w:rsidRPr="002B4B26">
        <w:t>спиннером</w:t>
      </w:r>
      <w:proofErr w:type="spellEnd"/>
      <w:r w:rsidRPr="002B4B26">
        <w:t xml:space="preserve"> выбора типа транзакции и </w:t>
      </w:r>
      <w:proofErr w:type="spellStart"/>
      <w:r w:rsidRPr="002B4B26">
        <w:t>TransactionAdapter</w:t>
      </w:r>
      <w:proofErr w:type="spellEnd"/>
      <w:r w:rsidRPr="002B4B26">
        <w:t xml:space="preserve"> для связывания данных о транзакциях с элементами интерфейса в </w:t>
      </w:r>
      <w:proofErr w:type="spellStart"/>
      <w:r w:rsidRPr="002B4B26">
        <w:t>RecyclerView</w:t>
      </w:r>
      <w:proofErr w:type="spellEnd"/>
      <w:r w:rsidRPr="002B4B26">
        <w:t>.</w:t>
      </w:r>
    </w:p>
    <w:p w14:paraId="1B31ED3F" w14:textId="5C409521" w:rsidR="006567F1" w:rsidRPr="002B4B26" w:rsidRDefault="002B4B26" w:rsidP="002B4B26">
      <w:pPr>
        <w:pStyle w:val="a0"/>
        <w:numPr>
          <w:ilvl w:val="0"/>
          <w:numId w:val="46"/>
        </w:numPr>
      </w:pPr>
      <w:proofErr w:type="spellStart"/>
      <w:r w:rsidRPr="002B4B26">
        <w:t>ActivitySearch</w:t>
      </w:r>
      <w:proofErr w:type="spellEnd"/>
      <w:r w:rsidRPr="002B4B26">
        <w:t>: активность для поиска транзакций по сумме и типу, обеспечивая фильтрацию данных.</w:t>
      </w:r>
    </w:p>
    <w:p w14:paraId="3746CA34" w14:textId="0DD667F7" w:rsidR="00940778" w:rsidRPr="00940778" w:rsidRDefault="00940778" w:rsidP="00940778">
      <w:pPr>
        <w:pStyle w:val="a0"/>
        <w:numPr>
          <w:ilvl w:val="0"/>
          <w:numId w:val="47"/>
        </w:numPr>
        <w:rPr>
          <w:b/>
          <w:bCs/>
        </w:rPr>
      </w:pPr>
      <w:proofErr w:type="spellStart"/>
      <w:r w:rsidRPr="00940778">
        <w:rPr>
          <w:b/>
          <w:bCs/>
        </w:rPr>
        <w:t>TransactionManager</w:t>
      </w:r>
      <w:proofErr w:type="spellEnd"/>
      <w:r>
        <w:rPr>
          <w:b/>
          <w:bCs/>
        </w:rPr>
        <w:t xml:space="preserve">. </w:t>
      </w:r>
      <w:r w:rsidRPr="00940778">
        <w:t xml:space="preserve">Пакет </w:t>
      </w:r>
      <w:proofErr w:type="spellStart"/>
      <w:r w:rsidRPr="00940778">
        <w:t>TransactionManager</w:t>
      </w:r>
      <w:proofErr w:type="spellEnd"/>
      <w:r w:rsidRPr="00940778">
        <w:t xml:space="preserve"> предназначен для управления финансовыми транзакциями и связанными с ними категориями:</w:t>
      </w:r>
    </w:p>
    <w:p w14:paraId="31C8071B" w14:textId="77777777" w:rsidR="00940778" w:rsidRPr="00940778" w:rsidRDefault="00940778" w:rsidP="00940778">
      <w:pPr>
        <w:pStyle w:val="a0"/>
        <w:numPr>
          <w:ilvl w:val="0"/>
          <w:numId w:val="48"/>
        </w:numPr>
      </w:pPr>
      <w:proofErr w:type="spellStart"/>
      <w:r w:rsidRPr="00940778">
        <w:t>подпакет</w:t>
      </w:r>
      <w:proofErr w:type="spellEnd"/>
      <w:r w:rsidRPr="00940778">
        <w:t xml:space="preserve"> </w:t>
      </w:r>
      <w:proofErr w:type="spellStart"/>
      <w:r w:rsidRPr="00940778">
        <w:t>Calculator</w:t>
      </w:r>
      <w:proofErr w:type="spellEnd"/>
      <w:r w:rsidRPr="00940778">
        <w:t xml:space="preserve">: содержит </w:t>
      </w:r>
      <w:proofErr w:type="spellStart"/>
      <w:r w:rsidRPr="00940778">
        <w:t>ActivityCalculator</w:t>
      </w:r>
      <w:proofErr w:type="spellEnd"/>
      <w:r w:rsidRPr="00940778">
        <w:t>, который предоставляет интерфейс для выполнения расчетов и анализа финансовых данных, таких как доходы и расходы.</w:t>
      </w:r>
    </w:p>
    <w:p w14:paraId="61C564F5" w14:textId="77777777" w:rsidR="00940778" w:rsidRPr="00940778" w:rsidRDefault="00940778" w:rsidP="00940778">
      <w:pPr>
        <w:pStyle w:val="a0"/>
        <w:numPr>
          <w:ilvl w:val="0"/>
          <w:numId w:val="48"/>
        </w:numPr>
      </w:pPr>
      <w:proofErr w:type="spellStart"/>
      <w:r w:rsidRPr="00940778">
        <w:t>подпакет</w:t>
      </w:r>
      <w:proofErr w:type="spellEnd"/>
      <w:r w:rsidRPr="00940778">
        <w:t xml:space="preserve"> </w:t>
      </w:r>
      <w:proofErr w:type="spellStart"/>
      <w:r w:rsidRPr="00940778">
        <w:t>Categories</w:t>
      </w:r>
      <w:proofErr w:type="spellEnd"/>
      <w:r w:rsidRPr="00940778">
        <w:t xml:space="preserve">: включает </w:t>
      </w:r>
      <w:proofErr w:type="spellStart"/>
      <w:r w:rsidRPr="00940778">
        <w:t>Categories</w:t>
      </w:r>
      <w:proofErr w:type="spellEnd"/>
      <w:r w:rsidRPr="00940778">
        <w:t xml:space="preserve"> для управления категориями, а также </w:t>
      </w:r>
      <w:proofErr w:type="spellStart"/>
      <w:r w:rsidRPr="00940778">
        <w:t>CategoryAdapter</w:t>
      </w:r>
      <w:proofErr w:type="spellEnd"/>
      <w:r w:rsidRPr="00940778">
        <w:t xml:space="preserve"> для отображения данных о категориях в интерфейсе.</w:t>
      </w:r>
    </w:p>
    <w:p w14:paraId="6CBEF626" w14:textId="77777777" w:rsidR="00940778" w:rsidRPr="00940778" w:rsidRDefault="00940778" w:rsidP="00940778">
      <w:pPr>
        <w:pStyle w:val="a0"/>
        <w:numPr>
          <w:ilvl w:val="0"/>
          <w:numId w:val="48"/>
        </w:numPr>
      </w:pPr>
      <w:proofErr w:type="spellStart"/>
      <w:r w:rsidRPr="00940778">
        <w:t>подпакет</w:t>
      </w:r>
      <w:proofErr w:type="spellEnd"/>
      <w:r w:rsidRPr="00940778">
        <w:t xml:space="preserve"> </w:t>
      </w:r>
      <w:proofErr w:type="spellStart"/>
      <w:r w:rsidRPr="00940778">
        <w:t>Transactions</w:t>
      </w:r>
      <w:proofErr w:type="spellEnd"/>
      <w:r w:rsidRPr="00940778">
        <w:t xml:space="preserve">: включает </w:t>
      </w:r>
      <w:proofErr w:type="spellStart"/>
      <w:r w:rsidRPr="00940778">
        <w:t>ActivityAddTransaction</w:t>
      </w:r>
      <w:proofErr w:type="spellEnd"/>
      <w:r w:rsidRPr="00940778">
        <w:t xml:space="preserve"> для добавления новых транзакций, </w:t>
      </w:r>
      <w:proofErr w:type="spellStart"/>
      <w:r w:rsidRPr="00940778">
        <w:t>ActivityItem</w:t>
      </w:r>
      <w:proofErr w:type="spellEnd"/>
      <w:r w:rsidRPr="00940778">
        <w:t xml:space="preserve"> для отображения транзакций в списке, </w:t>
      </w:r>
      <w:proofErr w:type="spellStart"/>
      <w:r w:rsidRPr="00940778">
        <w:t>CustomSpinnerAdapter</w:t>
      </w:r>
      <w:proofErr w:type="spellEnd"/>
      <w:r w:rsidRPr="00940778">
        <w:t xml:space="preserve"> для работы со </w:t>
      </w:r>
      <w:proofErr w:type="spellStart"/>
      <w:r w:rsidRPr="00940778">
        <w:t>спиннером</w:t>
      </w:r>
      <w:proofErr w:type="spellEnd"/>
      <w:r w:rsidRPr="00940778">
        <w:t xml:space="preserve"> выбора типа транзакции и </w:t>
      </w:r>
      <w:proofErr w:type="spellStart"/>
      <w:r w:rsidRPr="00940778">
        <w:t>TransactionAdapter</w:t>
      </w:r>
      <w:proofErr w:type="spellEnd"/>
      <w:r w:rsidRPr="00940778">
        <w:t xml:space="preserve"> для связывания данных о транзакциях с элементами интерфейса в </w:t>
      </w:r>
      <w:proofErr w:type="spellStart"/>
      <w:r w:rsidRPr="00940778">
        <w:t>RecyclerView</w:t>
      </w:r>
      <w:proofErr w:type="spellEnd"/>
      <w:r w:rsidRPr="00940778">
        <w:t>.</w:t>
      </w:r>
    </w:p>
    <w:p w14:paraId="74F60643" w14:textId="77777777" w:rsidR="00940778" w:rsidRDefault="00940778" w:rsidP="00940778">
      <w:pPr>
        <w:pStyle w:val="a0"/>
        <w:numPr>
          <w:ilvl w:val="0"/>
          <w:numId w:val="48"/>
        </w:numPr>
      </w:pPr>
      <w:proofErr w:type="spellStart"/>
      <w:r w:rsidRPr="00940778">
        <w:t>ActivitySearch</w:t>
      </w:r>
      <w:proofErr w:type="spellEnd"/>
      <w:r w:rsidRPr="00940778">
        <w:t>: активность для поиска транзакций по сумме и типу, обеспечивая фильтрацию данных.</w:t>
      </w:r>
    </w:p>
    <w:p w14:paraId="573B3B81" w14:textId="5310D06A" w:rsidR="00F0314F" w:rsidRPr="00940778" w:rsidRDefault="00F0314F" w:rsidP="00F0314F">
      <w:pPr>
        <w:pStyle w:val="a0"/>
        <w:numPr>
          <w:ilvl w:val="0"/>
          <w:numId w:val="47"/>
        </w:numPr>
      </w:pPr>
      <w:proofErr w:type="spellStart"/>
      <w:r>
        <w:t>MainActivity</w:t>
      </w:r>
      <w:proofErr w:type="spellEnd"/>
      <w:r>
        <w:t xml:space="preserve">. Класс </w:t>
      </w:r>
      <w:proofErr w:type="spellStart"/>
      <w:r>
        <w:t>MainActivity</w:t>
      </w:r>
      <w:proofErr w:type="spellEnd"/>
      <w:r>
        <w:t xml:space="preserve"> служит входной точкой для приложения и предоставляет интерфейс для выбора между различными функциями управления финансами. Он вызывает соответствующие активности и компоненты из пакетов </w:t>
      </w:r>
      <w:proofErr w:type="spellStart"/>
      <w:r>
        <w:t>Goals</w:t>
      </w:r>
      <w:proofErr w:type="spellEnd"/>
      <w:r>
        <w:t xml:space="preserve">, </w:t>
      </w:r>
      <w:proofErr w:type="spellStart"/>
      <w:r>
        <w:t>TransactionManager</w:t>
      </w:r>
      <w:proofErr w:type="spellEnd"/>
      <w:r>
        <w:t xml:space="preserve"> и Report, обеспечивая интеграцию всех модулей в единую систему управления финансами пользователя.</w:t>
      </w:r>
    </w:p>
    <w:p w14:paraId="2732A110" w14:textId="12607527" w:rsidR="002630C9" w:rsidRPr="008507E4" w:rsidRDefault="00242AF6" w:rsidP="00940778">
      <w:pPr>
        <w:pStyle w:val="a0"/>
      </w:pPr>
      <w:r w:rsidRPr="00242AF6">
        <w:t xml:space="preserve">Все пакеты взаимодействуют между собой для создания единой экосистемы управления финансами в приложении. Пакет </w:t>
      </w:r>
      <w:proofErr w:type="spellStart"/>
      <w:r w:rsidRPr="00242AF6">
        <w:t>Goals</w:t>
      </w:r>
      <w:proofErr w:type="spellEnd"/>
      <w:r w:rsidRPr="00242AF6">
        <w:t xml:space="preserve"> предоставляет интерфейсы и функционал для создания и управления финансовыми целями пользователя. </w:t>
      </w:r>
      <w:proofErr w:type="spellStart"/>
      <w:r w:rsidRPr="00242AF6">
        <w:t>TransactionManager</w:t>
      </w:r>
      <w:proofErr w:type="spellEnd"/>
      <w:r w:rsidRPr="00242AF6">
        <w:t xml:space="preserve"> отвечает за обработку и управление финансовыми транзакциями, предоставляя функции для добавления, просмотра и поиска транзакций. Report занимается визуализацией финансовых данных, создавая отчеты в виде круговых диаграмм</w:t>
      </w:r>
      <w:r w:rsidR="006567F1" w:rsidRPr="000C3223">
        <w:t>.</w:t>
      </w:r>
    </w:p>
    <w:p w14:paraId="5BA3AFEE" w14:textId="0A38E833" w:rsidR="00EA2295" w:rsidRPr="000C3223" w:rsidRDefault="350CF3CC" w:rsidP="00EA2295">
      <w:pPr>
        <w:pStyle w:val="4"/>
        <w:rPr>
          <w:rFonts w:ascii="Times New Roman" w:hAnsi="Times New Roman" w:cs="Times New Roman"/>
        </w:rPr>
      </w:pPr>
      <w:bookmarkStart w:id="40" w:name="_Toc211723002"/>
      <w:r w:rsidRPr="000C3223">
        <w:rPr>
          <w:rFonts w:ascii="Times New Roman" w:hAnsi="Times New Roman" w:cs="Times New Roman"/>
        </w:rPr>
        <w:t>Компонент 2</w:t>
      </w:r>
      <w:bookmarkEnd w:id="40"/>
    </w:p>
    <w:p w14:paraId="17ACBAEB" w14:textId="54E473C5" w:rsidR="1B8AC833" w:rsidRPr="000C3223" w:rsidRDefault="00970052" w:rsidP="1B8AC833">
      <w:pPr>
        <w:pStyle w:val="a0"/>
      </w:pPr>
      <w:r>
        <w:rPr>
          <w:noProof/>
        </w:rPr>
        <w:drawing>
          <wp:inline distT="0" distB="0" distL="0" distR="0" wp14:anchorId="331988A6" wp14:editId="0ADEE16D">
            <wp:extent cx="5874327" cy="2150283"/>
            <wp:effectExtent l="0" t="0" r="0" b="2540"/>
            <wp:docPr id="8176711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800" r="4016"/>
                    <a:stretch/>
                  </pic:blipFill>
                  <pic:spPr bwMode="auto">
                    <a:xfrm>
                      <a:off x="0" y="0"/>
                      <a:ext cx="5874327" cy="215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57E8B" w14:textId="2C3819AC" w:rsidR="001E6B0F" w:rsidRPr="000C3223" w:rsidRDefault="00193646" w:rsidP="00CD0D38">
      <w:pPr>
        <w:pStyle w:val="a0"/>
        <w:rPr>
          <w:i/>
          <w:iCs/>
          <w:color w:val="0000FF"/>
        </w:rPr>
      </w:pPr>
      <w:bookmarkStart w:id="41" w:name="_Toc211723003"/>
      <w:r w:rsidRPr="000C3223">
        <w:rPr>
          <w:i/>
          <w:iCs/>
          <w:noProof/>
          <w:color w:val="0000FF"/>
        </w:rPr>
        <w:lastRenderedPageBreak/>
        <w:drawing>
          <wp:inline distT="0" distB="0" distL="0" distR="0" wp14:anchorId="7F3DA06A" wp14:editId="4DCACD19">
            <wp:extent cx="5257800" cy="3579756"/>
            <wp:effectExtent l="0" t="0" r="0" b="1905"/>
            <wp:docPr id="983178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781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9209" cy="35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1FCB" w14:textId="20823924" w:rsidR="00441B11" w:rsidRPr="00441B11" w:rsidRDefault="009E2C33" w:rsidP="00441B11">
      <w:pPr>
        <w:pStyle w:val="a0"/>
        <w:rPr>
          <w:i/>
          <w:iCs/>
        </w:rPr>
      </w:pPr>
      <w:r w:rsidRPr="000C3223">
        <w:rPr>
          <w:i/>
          <w:iCs/>
        </w:rPr>
        <w:t xml:space="preserve">Компонент Database обеспечивает хранение и извлечение данных, необходимых для работы приложения по управлению финансами. Он реализован с использованием </w:t>
      </w:r>
      <w:proofErr w:type="spellStart"/>
      <w:r w:rsidRPr="000C3223">
        <w:rPr>
          <w:i/>
          <w:iCs/>
        </w:rPr>
        <w:t>SQLite</w:t>
      </w:r>
      <w:proofErr w:type="spellEnd"/>
      <w:r w:rsidRPr="000C3223">
        <w:rPr>
          <w:i/>
          <w:iCs/>
        </w:rPr>
        <w:t xml:space="preserve"> базы данных и состоит из четырёх основных модулей, каждый из которых отвечает за управление определённым типом данных:</w:t>
      </w:r>
    </w:p>
    <w:p w14:paraId="02C7B28D" w14:textId="77777777" w:rsidR="00441B11" w:rsidRDefault="00441B11" w:rsidP="00441B11">
      <w:pPr>
        <w:pStyle w:val="af9"/>
        <w:numPr>
          <w:ilvl w:val="0"/>
          <w:numId w:val="37"/>
        </w:numPr>
      </w:pPr>
      <w:proofErr w:type="spellStart"/>
      <w:r>
        <w:rPr>
          <w:rStyle w:val="HTML"/>
          <w:b/>
          <w:bCs/>
        </w:rPr>
        <w:t>DataBaseGoal</w:t>
      </w:r>
      <w:proofErr w:type="spellEnd"/>
      <w:r>
        <w:t xml:space="preserve"> - класс для взаимодействия с таблицей целей, где хранятся данные о финансовых целях пользователя. Класс обеспечивает операции по добавлению, удалению, обновлению и извлечению данных о целях из базы данных.</w:t>
      </w:r>
    </w:p>
    <w:p w14:paraId="42196BD1" w14:textId="77777777" w:rsidR="00441B11" w:rsidRDefault="00441B11" w:rsidP="00441B11">
      <w:pPr>
        <w:pStyle w:val="af9"/>
        <w:numPr>
          <w:ilvl w:val="0"/>
          <w:numId w:val="37"/>
        </w:numPr>
      </w:pPr>
      <w:proofErr w:type="spellStart"/>
      <w:r>
        <w:rPr>
          <w:rStyle w:val="HTML"/>
          <w:b/>
          <w:bCs/>
        </w:rPr>
        <w:t>DataBaseCategory</w:t>
      </w:r>
      <w:proofErr w:type="spellEnd"/>
      <w:r>
        <w:t xml:space="preserve"> - класс для работы с таблицей категорий, который предоставляет функционал для управления категориями доходов и расходов. Класс позволяет добавлять новые категории, изменять существующие и удалять их из базы данных.</w:t>
      </w:r>
    </w:p>
    <w:p w14:paraId="644A0B4A" w14:textId="77777777" w:rsidR="00441B11" w:rsidRDefault="00441B11" w:rsidP="00441B11">
      <w:pPr>
        <w:pStyle w:val="af9"/>
        <w:numPr>
          <w:ilvl w:val="0"/>
          <w:numId w:val="37"/>
        </w:numPr>
      </w:pPr>
      <w:proofErr w:type="spellStart"/>
      <w:r>
        <w:rPr>
          <w:rStyle w:val="HTML"/>
          <w:b/>
          <w:bCs/>
        </w:rPr>
        <w:t>DataBaseTransactions</w:t>
      </w:r>
      <w:proofErr w:type="spellEnd"/>
      <w:r>
        <w:t xml:space="preserve"> - класс для обработки транзакций. Этот класс управляет данными о поступлениях и расходах, осуществляя добавление, редактирование и удаление записей в базе данных.</w:t>
      </w:r>
    </w:p>
    <w:p w14:paraId="5C4FD061" w14:textId="12576399" w:rsidR="009E2C33" w:rsidRPr="000C2CCC" w:rsidRDefault="00441B11" w:rsidP="000C2CCC">
      <w:pPr>
        <w:pStyle w:val="af9"/>
        <w:numPr>
          <w:ilvl w:val="0"/>
          <w:numId w:val="37"/>
        </w:numPr>
      </w:pPr>
      <w:proofErr w:type="spellStart"/>
      <w:r>
        <w:rPr>
          <w:rStyle w:val="HTML"/>
          <w:b/>
          <w:bCs/>
        </w:rPr>
        <w:t>Util</w:t>
      </w:r>
      <w:proofErr w:type="spellEnd"/>
      <w:r>
        <w:t xml:space="preserve"> - вспомогательный класс, предоставляющий методы и константы, используемые всеми классами внутри пакета для выполнения общих операций с базой данных, таких как создание SQL-запросов, обработка результатов и преобразование данных.</w:t>
      </w:r>
    </w:p>
    <w:p w14:paraId="5B6B6F53" w14:textId="62872606" w:rsidR="001833C2" w:rsidRPr="001833C2" w:rsidRDefault="00930E62" w:rsidP="001833C2">
      <w:pPr>
        <w:pStyle w:val="3"/>
      </w:pPr>
      <w:r w:rsidRPr="000C3223">
        <w:rPr>
          <w:rFonts w:ascii="Times New Roman" w:hAnsi="Times New Roman" w:cs="Times New Roman"/>
        </w:rPr>
        <w:lastRenderedPageBreak/>
        <w:t>Компоненты сторонних производителей</w:t>
      </w:r>
      <w:bookmarkEnd w:id="41"/>
    </w:p>
    <w:p w14:paraId="3B945411" w14:textId="01F5BFAE" w:rsidR="00930E62" w:rsidRPr="000C3223" w:rsidRDefault="00930E62" w:rsidP="00930E62">
      <w:pPr>
        <w:pStyle w:val="3"/>
        <w:rPr>
          <w:rFonts w:ascii="Times New Roman" w:hAnsi="Times New Roman" w:cs="Times New Roman"/>
        </w:rPr>
      </w:pPr>
      <w:bookmarkStart w:id="42" w:name="_Toc211723004"/>
      <w:r w:rsidRPr="000C3223">
        <w:rPr>
          <w:rFonts w:ascii="Times New Roman" w:hAnsi="Times New Roman" w:cs="Times New Roman"/>
        </w:rPr>
        <w:t>Схема развертывания приложения</w:t>
      </w:r>
      <w:bookmarkEnd w:id="42"/>
    </w:p>
    <w:p w14:paraId="6BE5330F" w14:textId="5C4E29C4" w:rsidR="00CA68DE" w:rsidRPr="000C3223" w:rsidRDefault="00FC339B" w:rsidP="00CB3762">
      <w:pPr>
        <w:pStyle w:val="a0"/>
        <w:rPr>
          <w:i/>
          <w:iCs/>
          <w:color w:val="0000FF"/>
        </w:rPr>
      </w:pPr>
      <w:r w:rsidRPr="000C3223">
        <w:rPr>
          <w:i/>
          <w:iCs/>
          <w:noProof/>
          <w:color w:val="0000FF"/>
        </w:rPr>
        <w:drawing>
          <wp:inline distT="0" distB="0" distL="0" distR="0" wp14:anchorId="7465B3D1" wp14:editId="7CB04F62">
            <wp:extent cx="4391638" cy="2896004"/>
            <wp:effectExtent l="0" t="0" r="9525" b="0"/>
            <wp:docPr id="1306797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977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7EC5" w14:textId="77777777" w:rsidR="000C6045" w:rsidRPr="000C3223" w:rsidRDefault="00E117D1">
      <w:pPr>
        <w:pStyle w:val="1"/>
        <w:rPr>
          <w:rFonts w:ascii="Times New Roman" w:hAnsi="Times New Roman" w:cs="Times New Roman"/>
        </w:rPr>
      </w:pPr>
      <w:bookmarkStart w:id="43" w:name="_Ref535409726"/>
      <w:bookmarkStart w:id="44" w:name="_Ref535409729"/>
      <w:bookmarkStart w:id="45" w:name="_Toc211723005"/>
      <w:r w:rsidRPr="000C3223">
        <w:rPr>
          <w:rFonts w:ascii="Times New Roman" w:hAnsi="Times New Roman" w:cs="Times New Roman"/>
        </w:rPr>
        <w:t>Допущения и ограничения</w:t>
      </w:r>
      <w:bookmarkEnd w:id="43"/>
      <w:bookmarkEnd w:id="44"/>
      <w:bookmarkEnd w:id="45"/>
    </w:p>
    <w:p w14:paraId="05001A79" w14:textId="77777777" w:rsidR="00CE1A1A" w:rsidRPr="000C3223" w:rsidRDefault="00CE1A1A" w:rsidP="00CE1A1A">
      <w:pPr>
        <w:pStyle w:val="a0"/>
      </w:pPr>
      <w:bookmarkStart w:id="46" w:name="_Ref535397143"/>
      <w:bookmarkStart w:id="47" w:name="_Ref535397146"/>
      <w:bookmarkStart w:id="48" w:name="_Toc530305859"/>
      <w:r w:rsidRPr="000C3223">
        <w:t>При разработке приложения были приняты следующие допущения:</w:t>
      </w:r>
    </w:p>
    <w:p w14:paraId="71E71FF5" w14:textId="77777777" w:rsidR="00CE1A1A" w:rsidRPr="000C3223" w:rsidRDefault="00CE1A1A" w:rsidP="00CE1A1A">
      <w:pPr>
        <w:pStyle w:val="a0"/>
        <w:numPr>
          <w:ilvl w:val="0"/>
          <w:numId w:val="35"/>
        </w:numPr>
      </w:pPr>
      <w:r w:rsidRPr="000C3223">
        <w:rPr>
          <w:b/>
          <w:bCs/>
        </w:rPr>
        <w:t>Точность данных:</w:t>
      </w:r>
      <w:r w:rsidRPr="000C3223">
        <w:t> Пользователь несёт ответственность за точность введённых данных о доходах и расходах. Приложение не несет ответственности за некорректные данные, введенные пользователем.</w:t>
      </w:r>
    </w:p>
    <w:p w14:paraId="4AC1DBEF" w14:textId="4F440441" w:rsidR="00CE1A1A" w:rsidRPr="000C3223" w:rsidRDefault="00CE1A1A" w:rsidP="00CE1A1A">
      <w:pPr>
        <w:pStyle w:val="a0"/>
        <w:numPr>
          <w:ilvl w:val="0"/>
          <w:numId w:val="35"/>
        </w:numPr>
      </w:pPr>
      <w:r w:rsidRPr="000C3223">
        <w:rPr>
          <w:b/>
          <w:bCs/>
        </w:rPr>
        <w:t>Безопасность:</w:t>
      </w:r>
      <w:r w:rsidRPr="000C3223">
        <w:t> Приложение использует стандартные методы шифрования для защиты данных, хранящихся на устройстве пользователя. Однако, приложение не может гарантировать полную защиту от взлома в случае использования уязвимого устройства или несанкционированного доступа к устройству.</w:t>
      </w:r>
    </w:p>
    <w:p w14:paraId="0A1F4940" w14:textId="745B26B1" w:rsidR="00CE1A1A" w:rsidRPr="000C3223" w:rsidRDefault="00CE1A1A" w:rsidP="00CE1A1A">
      <w:pPr>
        <w:pStyle w:val="a0"/>
        <w:numPr>
          <w:ilvl w:val="0"/>
          <w:numId w:val="35"/>
        </w:numPr>
      </w:pPr>
      <w:r w:rsidRPr="000C3223">
        <w:rPr>
          <w:b/>
          <w:bCs/>
        </w:rPr>
        <w:t>Версия операционной системы:</w:t>
      </w:r>
      <w:r w:rsidRPr="000C3223">
        <w:t xml:space="preserve"> Приложение разработано для версий </w:t>
      </w:r>
      <w:proofErr w:type="spellStart"/>
      <w:r w:rsidRPr="000C3223">
        <w:t>Android</w:t>
      </w:r>
      <w:proofErr w:type="spellEnd"/>
      <w:r w:rsidRPr="000C3223">
        <w:t xml:space="preserve"> </w:t>
      </w:r>
      <w:r w:rsidR="00A0124E" w:rsidRPr="000C3223">
        <w:t xml:space="preserve">от </w:t>
      </w:r>
      <w:r w:rsidR="005C6B8F" w:rsidRPr="000C3223">
        <w:t>8</w:t>
      </w:r>
      <w:r w:rsidR="00A0124E" w:rsidRPr="000C3223">
        <w:t>.1</w:t>
      </w:r>
      <w:r w:rsidR="005C6B8F" w:rsidRPr="000C3223">
        <w:t xml:space="preserve">, </w:t>
      </w:r>
      <w:r w:rsidRPr="000C3223">
        <w:t xml:space="preserve">поддерживающих </w:t>
      </w:r>
      <w:r w:rsidR="003B369B">
        <w:rPr>
          <w:lang w:val="en-US"/>
        </w:rPr>
        <w:t>Java</w:t>
      </w:r>
      <w:r w:rsidRPr="000C3223">
        <w:t>.</w:t>
      </w:r>
    </w:p>
    <w:p w14:paraId="6D49E587" w14:textId="56DFF01F" w:rsidR="00CE1A1A" w:rsidRPr="000C3223" w:rsidRDefault="00CE1A1A" w:rsidP="00CE1A1A">
      <w:pPr>
        <w:pStyle w:val="a0"/>
        <w:numPr>
          <w:ilvl w:val="0"/>
          <w:numId w:val="35"/>
        </w:numPr>
      </w:pPr>
      <w:r w:rsidRPr="000C3223">
        <w:rPr>
          <w:b/>
          <w:bCs/>
        </w:rPr>
        <w:t>Взаимодействие с другими приложениями:</w:t>
      </w:r>
      <w:r w:rsidRPr="000C3223">
        <w:t> Приложение не предусматривает прямую интеграцию с другими финансовыми приложениями или банками.</w:t>
      </w:r>
    </w:p>
    <w:p w14:paraId="46F75E9C" w14:textId="77777777" w:rsidR="00CE1A1A" w:rsidRPr="000C3223" w:rsidRDefault="00CE1A1A" w:rsidP="00CE1A1A">
      <w:pPr>
        <w:pStyle w:val="a0"/>
      </w:pPr>
      <w:r w:rsidRPr="000C3223">
        <w:t>Ограничения проекта:</w:t>
      </w:r>
    </w:p>
    <w:p w14:paraId="1AF5562C" w14:textId="77777777" w:rsidR="00CE1A1A" w:rsidRPr="000C3223" w:rsidRDefault="00CE1A1A" w:rsidP="00CE1A1A">
      <w:pPr>
        <w:pStyle w:val="a0"/>
        <w:numPr>
          <w:ilvl w:val="0"/>
          <w:numId w:val="36"/>
        </w:numPr>
      </w:pPr>
      <w:r w:rsidRPr="000C3223">
        <w:rPr>
          <w:b/>
          <w:bCs/>
        </w:rPr>
        <w:t>Ресурсы:</w:t>
      </w:r>
      <w:r w:rsidRPr="000C3223">
        <w:t> Разработка ведется командой из двух человек, что может повлиять на сроки выполнения проекта и объем реализуемого функционала.</w:t>
      </w:r>
    </w:p>
    <w:p w14:paraId="50F7A51C" w14:textId="393CD2DB" w:rsidR="00CE1A1A" w:rsidRPr="000C3223" w:rsidRDefault="00CE1A1A" w:rsidP="00CE1A1A">
      <w:pPr>
        <w:pStyle w:val="a0"/>
        <w:numPr>
          <w:ilvl w:val="0"/>
          <w:numId w:val="36"/>
        </w:numPr>
      </w:pPr>
      <w:r w:rsidRPr="000C3223">
        <w:rPr>
          <w:b/>
          <w:bCs/>
        </w:rPr>
        <w:t>Сроки:</w:t>
      </w:r>
      <w:r w:rsidRPr="000C3223">
        <w:t xml:space="preserve"> Планируемый срок разработки приложения составляет </w:t>
      </w:r>
      <w:r w:rsidR="005D5651" w:rsidRPr="000C3223">
        <w:t>8</w:t>
      </w:r>
      <w:r w:rsidRPr="000C3223">
        <w:t xml:space="preserve"> недель.</w:t>
      </w:r>
    </w:p>
    <w:p w14:paraId="4785F5D1" w14:textId="2DED2859" w:rsidR="00CE1A1A" w:rsidRPr="000C3223" w:rsidRDefault="00CE1A1A" w:rsidP="00CE1A1A">
      <w:pPr>
        <w:pStyle w:val="a0"/>
        <w:numPr>
          <w:ilvl w:val="0"/>
          <w:numId w:val="36"/>
        </w:numPr>
      </w:pPr>
      <w:r w:rsidRPr="000C3223">
        <w:rPr>
          <w:b/>
          <w:bCs/>
        </w:rPr>
        <w:t>Бюджет:</w:t>
      </w:r>
      <w:r w:rsidRPr="000C3223">
        <w:t xml:space="preserve"> Бюджет проекта </w:t>
      </w:r>
      <w:r w:rsidR="00BC2912" w:rsidRPr="000C3223">
        <w:t>составляет 0 рублей</w:t>
      </w:r>
      <w:r w:rsidR="005D5651" w:rsidRPr="000C3223">
        <w:t>.</w:t>
      </w:r>
    </w:p>
    <w:p w14:paraId="1A3159ED" w14:textId="7727D53D" w:rsidR="00890544" w:rsidRPr="000C3223" w:rsidRDefault="00CE1A1A" w:rsidP="00CE1A1A">
      <w:pPr>
        <w:pStyle w:val="a0"/>
        <w:numPr>
          <w:ilvl w:val="0"/>
          <w:numId w:val="36"/>
        </w:numPr>
      </w:pPr>
      <w:r w:rsidRPr="000C3223">
        <w:rPr>
          <w:b/>
          <w:bCs/>
        </w:rPr>
        <w:t>Тестирование:</w:t>
      </w:r>
      <w:r w:rsidRPr="000C3223">
        <w:t xml:space="preserve"> Тестирование приложения будет проводиться на ограниченном наборе устройств и версий </w:t>
      </w:r>
      <w:proofErr w:type="spellStart"/>
      <w:r w:rsidRPr="000C3223">
        <w:t>Android</w:t>
      </w:r>
      <w:proofErr w:type="spellEnd"/>
      <w:r w:rsidRPr="000C3223">
        <w:t>. Возможно наличие не выявленных ошибок в работе приложения на некоторых устройствах.</w:t>
      </w:r>
    </w:p>
    <w:p w14:paraId="72538D52" w14:textId="77777777" w:rsidR="000C6045" w:rsidRPr="000C3223" w:rsidRDefault="00545C19">
      <w:pPr>
        <w:pStyle w:val="1"/>
        <w:rPr>
          <w:rFonts w:ascii="Times New Roman" w:hAnsi="Times New Roman" w:cs="Times New Roman"/>
        </w:rPr>
      </w:pPr>
      <w:bookmarkStart w:id="49" w:name="_Ref4498734"/>
      <w:bookmarkStart w:id="50" w:name="_Ref4498737"/>
      <w:r w:rsidRPr="000C3223">
        <w:rPr>
          <w:rFonts w:ascii="Times New Roman" w:hAnsi="Times New Roman" w:cs="Times New Roman"/>
        </w:rPr>
        <w:br w:type="page"/>
      </w:r>
      <w:bookmarkStart w:id="51" w:name="_Ref78059594"/>
      <w:bookmarkStart w:id="52" w:name="_Ref78059595"/>
      <w:bookmarkStart w:id="53" w:name="_Toc211723006"/>
      <w:r w:rsidR="00521625" w:rsidRPr="000C3223">
        <w:rPr>
          <w:rFonts w:ascii="Times New Roman" w:hAnsi="Times New Roman" w:cs="Times New Roman"/>
        </w:rPr>
        <w:lastRenderedPageBreak/>
        <w:t>Известные проблемы</w:t>
      </w:r>
      <w:bookmarkEnd w:id="46"/>
      <w:bookmarkEnd w:id="47"/>
      <w:bookmarkEnd w:id="49"/>
      <w:bookmarkEnd w:id="50"/>
      <w:bookmarkEnd w:id="51"/>
      <w:bookmarkEnd w:id="52"/>
      <w:bookmarkEnd w:id="53"/>
    </w:p>
    <w:p w14:paraId="0A6173C9" w14:textId="77777777" w:rsidR="004812D7" w:rsidRPr="000C3223" w:rsidRDefault="001728B3">
      <w:pPr>
        <w:pStyle w:val="a0"/>
      </w:pPr>
      <w:r w:rsidRPr="000C3223">
        <w:t>Ниже прив</w:t>
      </w:r>
      <w:r w:rsidR="00545C19" w:rsidRPr="000C3223">
        <w:t>одятся</w:t>
      </w:r>
      <w:r w:rsidRPr="000C3223">
        <w:t xml:space="preserve"> </w:t>
      </w:r>
      <w:r w:rsidR="00264F34" w:rsidRPr="000C3223">
        <w:t>извес</w:t>
      </w:r>
      <w:r w:rsidR="00930E62" w:rsidRPr="000C3223">
        <w:t>т</w:t>
      </w:r>
      <w:r w:rsidR="00264F34" w:rsidRPr="000C3223">
        <w:t>ные на данный момент проблемы и недоработки выработанного программного решения, а также возможные пути их устранения в последующих итерациях проекта</w:t>
      </w:r>
      <w:r w:rsidRPr="000C3223">
        <w:t>.</w:t>
      </w:r>
    </w:p>
    <w:p w14:paraId="57A39633" w14:textId="7E9A5682" w:rsidR="00545C19" w:rsidRPr="00C765FA" w:rsidRDefault="00C765FA" w:rsidP="00545C19">
      <w:pPr>
        <w:pStyle w:val="2"/>
        <w:tabs>
          <w:tab w:val="clear" w:pos="0"/>
          <w:tab w:val="num" w:pos="567"/>
        </w:tabs>
        <w:rPr>
          <w:rFonts w:ascii="Times New Roman" w:hAnsi="Times New Roman" w:cs="Times New Roman"/>
        </w:rPr>
      </w:pPr>
      <w:r w:rsidRPr="00C765FA">
        <w:rPr>
          <w:rFonts w:ascii="Times New Roman" w:hAnsi="Times New Roman" w:cs="Times New Roman"/>
        </w:rPr>
        <w:t>Отсутствие локализации интерфейса</w:t>
      </w:r>
    </w:p>
    <w:tbl>
      <w:tblPr>
        <w:tblW w:w="9067" w:type="dxa"/>
        <w:tblInd w:w="6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1980"/>
        <w:gridCol w:w="7087"/>
      </w:tblGrid>
      <w:tr w:rsidR="00C765FA" w:rsidRPr="00C765FA" w14:paraId="42D9AA29" w14:textId="77777777" w:rsidTr="000601F3">
        <w:trPr>
          <w:cantSplit/>
        </w:trPr>
        <w:tc>
          <w:tcPr>
            <w:tcW w:w="1980" w:type="dxa"/>
            <w:shd w:val="clear" w:color="auto" w:fill="E6E6E6"/>
            <w:vAlign w:val="center"/>
          </w:tcPr>
          <w:p w14:paraId="39C5F480" w14:textId="77777777" w:rsidR="00F85973" w:rsidRPr="00C765FA" w:rsidRDefault="00264F34" w:rsidP="00930985">
            <w:pPr>
              <w:pStyle w:val="TableTitle"/>
            </w:pPr>
            <w:r w:rsidRPr="00C765FA">
              <w:t>Проблема</w:t>
            </w:r>
          </w:p>
        </w:tc>
        <w:tc>
          <w:tcPr>
            <w:tcW w:w="7087" w:type="dxa"/>
            <w:vAlign w:val="center"/>
          </w:tcPr>
          <w:p w14:paraId="7A41A165" w14:textId="6A34292A" w:rsidR="00F85973" w:rsidRPr="00C765FA" w:rsidRDefault="00C765FA" w:rsidP="00930985">
            <w:pPr>
              <w:pStyle w:val="TableText"/>
            </w:pPr>
            <w:r w:rsidRPr="00C765FA">
              <w:t xml:space="preserve">Интерфейс приложения представлен только на </w:t>
            </w:r>
            <w:r>
              <w:t>русском</w:t>
            </w:r>
            <w:r w:rsidRPr="00C765FA">
              <w:t xml:space="preserve"> языке, что ограничивает использование приложения пользователями из других стран.</w:t>
            </w:r>
          </w:p>
        </w:tc>
      </w:tr>
      <w:tr w:rsidR="00C765FA" w:rsidRPr="00C765FA" w14:paraId="72EE2ED9" w14:textId="77777777" w:rsidTr="000601F3">
        <w:trPr>
          <w:cantSplit/>
        </w:trPr>
        <w:tc>
          <w:tcPr>
            <w:tcW w:w="1980" w:type="dxa"/>
            <w:shd w:val="clear" w:color="auto" w:fill="E6E6E6"/>
            <w:vAlign w:val="center"/>
          </w:tcPr>
          <w:p w14:paraId="3361B426" w14:textId="77777777" w:rsidR="00F85973" w:rsidRPr="00C765FA" w:rsidRDefault="00F85973" w:rsidP="00930985">
            <w:pPr>
              <w:pStyle w:val="TableTitle"/>
            </w:pPr>
            <w:r w:rsidRPr="00C765FA">
              <w:t>Ранг</w:t>
            </w:r>
          </w:p>
        </w:tc>
        <w:tc>
          <w:tcPr>
            <w:tcW w:w="7087" w:type="dxa"/>
            <w:vAlign w:val="center"/>
          </w:tcPr>
          <w:p w14:paraId="4648D3B2" w14:textId="60E707F5" w:rsidR="00F85973" w:rsidRPr="00C765FA" w:rsidRDefault="000601F3" w:rsidP="00930985">
            <w:pPr>
              <w:pStyle w:val="TableText"/>
            </w:pPr>
            <w:r>
              <w:t>5</w:t>
            </w:r>
            <w:r w:rsidRPr="000601F3">
              <w:t xml:space="preserve"> (средний)</w:t>
            </w:r>
          </w:p>
        </w:tc>
      </w:tr>
      <w:tr w:rsidR="00C765FA" w:rsidRPr="00C765FA" w14:paraId="71118AC4" w14:textId="77777777" w:rsidTr="000601F3">
        <w:trPr>
          <w:cantSplit/>
        </w:trPr>
        <w:tc>
          <w:tcPr>
            <w:tcW w:w="1980" w:type="dxa"/>
            <w:shd w:val="clear" w:color="auto" w:fill="E6E6E6"/>
            <w:vAlign w:val="center"/>
          </w:tcPr>
          <w:p w14:paraId="36883D35" w14:textId="77777777" w:rsidR="00F85973" w:rsidRPr="00C765FA" w:rsidRDefault="00F85973" w:rsidP="00930985">
            <w:pPr>
              <w:pStyle w:val="TableTitle"/>
            </w:pPr>
            <w:r w:rsidRPr="00C765FA">
              <w:t>Влияние на проект</w:t>
            </w:r>
          </w:p>
        </w:tc>
        <w:tc>
          <w:tcPr>
            <w:tcW w:w="7087" w:type="dxa"/>
            <w:vAlign w:val="center"/>
          </w:tcPr>
          <w:p w14:paraId="23A0F631" w14:textId="77A4630F" w:rsidR="00F85973" w:rsidRPr="00C765FA" w:rsidRDefault="000601F3" w:rsidP="00930985">
            <w:pPr>
              <w:pStyle w:val="TableText"/>
            </w:pPr>
            <w:r w:rsidRPr="000601F3">
              <w:t>Уменьшение потенциальной аудитории приложения и его конкурентоспособности.</w:t>
            </w:r>
          </w:p>
        </w:tc>
      </w:tr>
      <w:tr w:rsidR="00C765FA" w:rsidRPr="00C765FA" w14:paraId="018BAC80" w14:textId="77777777" w:rsidTr="000601F3">
        <w:trPr>
          <w:cantSplit/>
        </w:trPr>
        <w:tc>
          <w:tcPr>
            <w:tcW w:w="1980" w:type="dxa"/>
            <w:shd w:val="clear" w:color="auto" w:fill="E6E6E6"/>
            <w:vAlign w:val="center"/>
          </w:tcPr>
          <w:p w14:paraId="490580A8" w14:textId="77777777" w:rsidR="00F85973" w:rsidRPr="00C765FA" w:rsidRDefault="00264F34" w:rsidP="00930985">
            <w:pPr>
              <w:pStyle w:val="TableTitle"/>
            </w:pPr>
            <w:r w:rsidRPr="00C765FA">
              <w:t>Пути решения</w:t>
            </w:r>
          </w:p>
        </w:tc>
        <w:tc>
          <w:tcPr>
            <w:tcW w:w="7087" w:type="dxa"/>
            <w:vAlign w:val="center"/>
          </w:tcPr>
          <w:p w14:paraId="732585D2" w14:textId="4EF62B0B" w:rsidR="00F85973" w:rsidRPr="00C765FA" w:rsidRDefault="000601F3" w:rsidP="00930985">
            <w:pPr>
              <w:pStyle w:val="TableText"/>
            </w:pPr>
            <w:r w:rsidRPr="000601F3">
              <w:t xml:space="preserve">Внедрение поддержки нескольких языков с использованием ресурсов локализации </w:t>
            </w:r>
            <w:proofErr w:type="spellStart"/>
            <w:r w:rsidRPr="000601F3">
              <w:t>Android</w:t>
            </w:r>
            <w:proofErr w:type="spellEnd"/>
            <w:r w:rsidRPr="000601F3">
              <w:t xml:space="preserve"> (strings.xml), добавление выбора языка в настройках приложения.</w:t>
            </w:r>
          </w:p>
        </w:tc>
      </w:tr>
    </w:tbl>
    <w:p w14:paraId="63582776" w14:textId="2CADB23A" w:rsidR="006048E0" w:rsidRDefault="00673DA0" w:rsidP="000601F3">
      <w:pPr>
        <w:pStyle w:val="2"/>
      </w:pPr>
      <w:r w:rsidRPr="00673DA0">
        <w:t>Невозможность изменения и редактирования транзакций</w:t>
      </w:r>
    </w:p>
    <w:tbl>
      <w:tblPr>
        <w:tblW w:w="9067" w:type="dxa"/>
        <w:tblInd w:w="6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1980"/>
        <w:gridCol w:w="7087"/>
      </w:tblGrid>
      <w:tr w:rsidR="00673DA0" w:rsidRPr="00C765FA" w14:paraId="7ABE89C6" w14:textId="77777777" w:rsidTr="00174105">
        <w:trPr>
          <w:cantSplit/>
        </w:trPr>
        <w:tc>
          <w:tcPr>
            <w:tcW w:w="1980" w:type="dxa"/>
            <w:shd w:val="clear" w:color="auto" w:fill="E6E6E6"/>
            <w:vAlign w:val="center"/>
          </w:tcPr>
          <w:p w14:paraId="20B2DFCA" w14:textId="77777777" w:rsidR="00673DA0" w:rsidRPr="00C765FA" w:rsidRDefault="00673DA0" w:rsidP="00174105">
            <w:pPr>
              <w:pStyle w:val="TableTitle"/>
            </w:pPr>
            <w:r w:rsidRPr="00C765FA">
              <w:t>Проблема</w:t>
            </w:r>
          </w:p>
        </w:tc>
        <w:tc>
          <w:tcPr>
            <w:tcW w:w="7087" w:type="dxa"/>
            <w:vAlign w:val="center"/>
          </w:tcPr>
          <w:p w14:paraId="094016FC" w14:textId="094A8939" w:rsidR="00673DA0" w:rsidRPr="00C765FA" w:rsidRDefault="00AE02C4" w:rsidP="00174105">
            <w:pPr>
              <w:pStyle w:val="TableText"/>
            </w:pPr>
            <w:r w:rsidRPr="00AE02C4">
              <w:t>После добавления транзакции она становится статичной и не поддается редактированию. Если пользователь ошибся при вводе данных, он не может исправить ошибку.</w:t>
            </w:r>
          </w:p>
        </w:tc>
      </w:tr>
      <w:tr w:rsidR="00673DA0" w:rsidRPr="00C765FA" w14:paraId="54D9DCD4" w14:textId="77777777" w:rsidTr="00174105">
        <w:trPr>
          <w:cantSplit/>
        </w:trPr>
        <w:tc>
          <w:tcPr>
            <w:tcW w:w="1980" w:type="dxa"/>
            <w:shd w:val="clear" w:color="auto" w:fill="E6E6E6"/>
            <w:vAlign w:val="center"/>
          </w:tcPr>
          <w:p w14:paraId="7AB87506" w14:textId="77777777" w:rsidR="00673DA0" w:rsidRPr="00C765FA" w:rsidRDefault="00673DA0" w:rsidP="00174105">
            <w:pPr>
              <w:pStyle w:val="TableTitle"/>
            </w:pPr>
            <w:r w:rsidRPr="00C765FA">
              <w:t>Ранг</w:t>
            </w:r>
          </w:p>
        </w:tc>
        <w:tc>
          <w:tcPr>
            <w:tcW w:w="7087" w:type="dxa"/>
            <w:vAlign w:val="center"/>
          </w:tcPr>
          <w:p w14:paraId="116E7060" w14:textId="7768F87F" w:rsidR="00673DA0" w:rsidRPr="00C765FA" w:rsidRDefault="00AE02C4" w:rsidP="00174105">
            <w:pPr>
              <w:pStyle w:val="TableText"/>
            </w:pPr>
            <w:r w:rsidRPr="00AE02C4">
              <w:t>7 (</w:t>
            </w:r>
            <w:r>
              <w:t>достаточно высокий</w:t>
            </w:r>
            <w:r w:rsidRPr="00AE02C4">
              <w:t>)</w:t>
            </w:r>
          </w:p>
        </w:tc>
      </w:tr>
      <w:tr w:rsidR="00673DA0" w:rsidRPr="00C765FA" w14:paraId="33006830" w14:textId="77777777" w:rsidTr="00174105">
        <w:trPr>
          <w:cantSplit/>
        </w:trPr>
        <w:tc>
          <w:tcPr>
            <w:tcW w:w="1980" w:type="dxa"/>
            <w:shd w:val="clear" w:color="auto" w:fill="E6E6E6"/>
            <w:vAlign w:val="center"/>
          </w:tcPr>
          <w:p w14:paraId="44F99592" w14:textId="77777777" w:rsidR="00673DA0" w:rsidRPr="00C765FA" w:rsidRDefault="00673DA0" w:rsidP="00174105">
            <w:pPr>
              <w:pStyle w:val="TableTitle"/>
            </w:pPr>
            <w:r w:rsidRPr="00C765FA">
              <w:t>Влияние на проект</w:t>
            </w:r>
          </w:p>
        </w:tc>
        <w:tc>
          <w:tcPr>
            <w:tcW w:w="7087" w:type="dxa"/>
            <w:vAlign w:val="center"/>
          </w:tcPr>
          <w:p w14:paraId="35EBD2BD" w14:textId="7BDB0C92" w:rsidR="00673DA0" w:rsidRPr="00C765FA" w:rsidRDefault="00AE02C4" w:rsidP="00174105">
            <w:pPr>
              <w:pStyle w:val="TableText"/>
            </w:pPr>
            <w:r w:rsidRPr="00AE02C4">
              <w:t>Пользователь может потерять доверие к системе и выбрать другое приложение.</w:t>
            </w:r>
          </w:p>
        </w:tc>
      </w:tr>
      <w:tr w:rsidR="00673DA0" w:rsidRPr="00C765FA" w14:paraId="6753B55F" w14:textId="77777777" w:rsidTr="00174105">
        <w:trPr>
          <w:cantSplit/>
        </w:trPr>
        <w:tc>
          <w:tcPr>
            <w:tcW w:w="1980" w:type="dxa"/>
            <w:shd w:val="clear" w:color="auto" w:fill="E6E6E6"/>
            <w:vAlign w:val="center"/>
          </w:tcPr>
          <w:p w14:paraId="31A9D6E0" w14:textId="77777777" w:rsidR="00673DA0" w:rsidRPr="00C765FA" w:rsidRDefault="00673DA0" w:rsidP="00174105">
            <w:pPr>
              <w:pStyle w:val="TableTitle"/>
            </w:pPr>
            <w:r w:rsidRPr="00C765FA">
              <w:t>Пути решения</w:t>
            </w:r>
          </w:p>
        </w:tc>
        <w:tc>
          <w:tcPr>
            <w:tcW w:w="7087" w:type="dxa"/>
            <w:vAlign w:val="center"/>
          </w:tcPr>
          <w:p w14:paraId="5BA51641" w14:textId="457CA16D" w:rsidR="00673DA0" w:rsidRPr="00C765FA" w:rsidRDefault="00AE02C4" w:rsidP="00174105">
            <w:pPr>
              <w:pStyle w:val="TableText"/>
            </w:pPr>
            <w:r w:rsidRPr="00AE02C4">
              <w:t>Внедрение функционала редактирования транзакций, где пользователь может вносить изменения в уже добавленные транзакции. При этом в истории изменений транзакции сохраняется информация о старом значении.</w:t>
            </w:r>
          </w:p>
        </w:tc>
      </w:tr>
    </w:tbl>
    <w:p w14:paraId="02183EF7" w14:textId="77777777" w:rsidR="00673DA0" w:rsidRPr="00673DA0" w:rsidRDefault="00673DA0" w:rsidP="00673DA0">
      <w:pPr>
        <w:pStyle w:val="a0"/>
        <w:ind w:left="0"/>
      </w:pPr>
    </w:p>
    <w:p w14:paraId="44776F08" w14:textId="6B2AC86E" w:rsidR="000601F3" w:rsidRPr="00C765FA" w:rsidRDefault="002B522D" w:rsidP="000601F3">
      <w:pPr>
        <w:pStyle w:val="2"/>
      </w:pPr>
      <w:r w:rsidRPr="002B522D">
        <w:t>Ограниченные возможности анализа данных</w:t>
      </w:r>
    </w:p>
    <w:tbl>
      <w:tblPr>
        <w:tblW w:w="0" w:type="auto"/>
        <w:tblInd w:w="6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1980"/>
        <w:gridCol w:w="7087"/>
      </w:tblGrid>
      <w:tr w:rsidR="000601F3" w:rsidRPr="00C765FA" w14:paraId="72983E09" w14:textId="77777777" w:rsidTr="00174105">
        <w:trPr>
          <w:cantSplit/>
        </w:trPr>
        <w:tc>
          <w:tcPr>
            <w:tcW w:w="1980" w:type="dxa"/>
            <w:shd w:val="clear" w:color="auto" w:fill="E6E6E6"/>
            <w:vAlign w:val="center"/>
          </w:tcPr>
          <w:p w14:paraId="34EB5555" w14:textId="77777777" w:rsidR="000601F3" w:rsidRPr="00C765FA" w:rsidRDefault="000601F3" w:rsidP="00174105">
            <w:pPr>
              <w:pStyle w:val="TableTitle"/>
            </w:pPr>
            <w:r w:rsidRPr="00C765FA">
              <w:t>Проблема</w:t>
            </w:r>
          </w:p>
        </w:tc>
        <w:tc>
          <w:tcPr>
            <w:tcW w:w="7087" w:type="dxa"/>
            <w:vAlign w:val="center"/>
          </w:tcPr>
          <w:p w14:paraId="43356609" w14:textId="5AE475A5" w:rsidR="000601F3" w:rsidRPr="00C765FA" w:rsidRDefault="002B522D" w:rsidP="00174105">
            <w:pPr>
              <w:pStyle w:val="TableText"/>
            </w:pPr>
            <w:r w:rsidRPr="002B522D">
              <w:t>Возможности анализа данных в приложении ограничиваются только круговой диаграммой по категориям и периодом, что недостаточно для глубокого анализа финансовых потоков пользователей.</w:t>
            </w:r>
          </w:p>
        </w:tc>
      </w:tr>
      <w:tr w:rsidR="000601F3" w:rsidRPr="00C765FA" w14:paraId="78E268B3" w14:textId="77777777" w:rsidTr="00174105">
        <w:trPr>
          <w:cantSplit/>
        </w:trPr>
        <w:tc>
          <w:tcPr>
            <w:tcW w:w="1980" w:type="dxa"/>
            <w:shd w:val="clear" w:color="auto" w:fill="E6E6E6"/>
            <w:vAlign w:val="center"/>
          </w:tcPr>
          <w:p w14:paraId="5590C625" w14:textId="77777777" w:rsidR="000601F3" w:rsidRPr="00C765FA" w:rsidRDefault="000601F3" w:rsidP="00174105">
            <w:pPr>
              <w:pStyle w:val="TableTitle"/>
            </w:pPr>
            <w:r w:rsidRPr="00C765FA">
              <w:t>Ранг</w:t>
            </w:r>
          </w:p>
        </w:tc>
        <w:tc>
          <w:tcPr>
            <w:tcW w:w="7087" w:type="dxa"/>
            <w:vAlign w:val="center"/>
          </w:tcPr>
          <w:p w14:paraId="2E0E626B" w14:textId="2954EB52" w:rsidR="000601F3" w:rsidRPr="00C765FA" w:rsidRDefault="006048E0" w:rsidP="00174105">
            <w:pPr>
              <w:pStyle w:val="TableText"/>
            </w:pPr>
            <w:r w:rsidRPr="006048E0">
              <w:t>9 (высокий)</w:t>
            </w:r>
          </w:p>
        </w:tc>
      </w:tr>
      <w:tr w:rsidR="000601F3" w:rsidRPr="00C765FA" w14:paraId="057514E4" w14:textId="77777777" w:rsidTr="00174105">
        <w:trPr>
          <w:cantSplit/>
        </w:trPr>
        <w:tc>
          <w:tcPr>
            <w:tcW w:w="1980" w:type="dxa"/>
            <w:shd w:val="clear" w:color="auto" w:fill="E6E6E6"/>
            <w:vAlign w:val="center"/>
          </w:tcPr>
          <w:p w14:paraId="20D7A652" w14:textId="77777777" w:rsidR="000601F3" w:rsidRPr="00C765FA" w:rsidRDefault="000601F3" w:rsidP="00174105">
            <w:pPr>
              <w:pStyle w:val="TableTitle"/>
            </w:pPr>
            <w:r w:rsidRPr="00C765FA">
              <w:t>Влияние на проект</w:t>
            </w:r>
          </w:p>
        </w:tc>
        <w:tc>
          <w:tcPr>
            <w:tcW w:w="7087" w:type="dxa"/>
            <w:vAlign w:val="center"/>
          </w:tcPr>
          <w:p w14:paraId="0C14650B" w14:textId="70091454" w:rsidR="000601F3" w:rsidRPr="00C765FA" w:rsidRDefault="006048E0" w:rsidP="00174105">
            <w:pPr>
              <w:pStyle w:val="TableText"/>
            </w:pPr>
            <w:r w:rsidRPr="006048E0">
              <w:t>Пользователи могут выбрать другое приложение с более широкими аналитическими функциями, что приведет к снижению числа активных пользователей.</w:t>
            </w:r>
          </w:p>
        </w:tc>
      </w:tr>
      <w:tr w:rsidR="000601F3" w:rsidRPr="00C765FA" w14:paraId="79CF8425" w14:textId="77777777" w:rsidTr="00174105">
        <w:trPr>
          <w:cantSplit/>
        </w:trPr>
        <w:tc>
          <w:tcPr>
            <w:tcW w:w="1980" w:type="dxa"/>
            <w:shd w:val="clear" w:color="auto" w:fill="E6E6E6"/>
            <w:vAlign w:val="center"/>
          </w:tcPr>
          <w:p w14:paraId="77AF23A6" w14:textId="77777777" w:rsidR="000601F3" w:rsidRPr="00C765FA" w:rsidRDefault="000601F3" w:rsidP="00174105">
            <w:pPr>
              <w:pStyle w:val="TableTitle"/>
            </w:pPr>
            <w:r w:rsidRPr="00C765FA">
              <w:t>Пути решения</w:t>
            </w:r>
          </w:p>
        </w:tc>
        <w:tc>
          <w:tcPr>
            <w:tcW w:w="7087" w:type="dxa"/>
            <w:vAlign w:val="center"/>
          </w:tcPr>
          <w:p w14:paraId="14F799AF" w14:textId="0C39C312" w:rsidR="000601F3" w:rsidRPr="00C765FA" w:rsidRDefault="006048E0" w:rsidP="00174105">
            <w:pPr>
              <w:pStyle w:val="TableText"/>
            </w:pPr>
            <w:r w:rsidRPr="006048E0">
              <w:t>Добавление функционала для генерации более подробных отчетов, включая: распределение расходов по временным интервалам (столбчатые диаграммы), тренды изменения доходов/расходов, экспорт данных в CSV/PDF.</w:t>
            </w:r>
          </w:p>
        </w:tc>
      </w:tr>
    </w:tbl>
    <w:p w14:paraId="66654A7E" w14:textId="65E34F18" w:rsidR="00F85973" w:rsidRPr="000C3223" w:rsidRDefault="00F85973" w:rsidP="00F85973">
      <w:pPr>
        <w:pStyle w:val="a0"/>
      </w:pPr>
    </w:p>
    <w:p w14:paraId="420F9D6D" w14:textId="26288A06" w:rsidR="00264C7E" w:rsidRPr="000C3223" w:rsidRDefault="00264C7E" w:rsidP="00264C7E">
      <w:pPr>
        <w:pStyle w:val="a0"/>
        <w:ind w:left="-142"/>
      </w:pPr>
    </w:p>
    <w:p w14:paraId="11C38869" w14:textId="757A67B9" w:rsidR="771C3C8A" w:rsidRPr="006C5E9C" w:rsidRDefault="008D3066" w:rsidP="006C5E9C">
      <w:pPr>
        <w:pStyle w:val="a0"/>
        <w:ind w:left="-142"/>
        <w:rPr>
          <w:lang w:val="en-US"/>
        </w:rPr>
      </w:pPr>
      <w:r w:rsidRPr="008D3066">
        <w:rPr>
          <w:noProof/>
        </w:rPr>
        <w:lastRenderedPageBreak/>
        <w:drawing>
          <wp:inline distT="0" distB="0" distL="0" distR="0" wp14:anchorId="313A067F" wp14:editId="0A22335F">
            <wp:extent cx="6120130" cy="2332355"/>
            <wp:effectExtent l="0" t="0" r="0" b="0"/>
            <wp:docPr id="717124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245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8"/>
    </w:p>
    <w:p w14:paraId="0493F1F8" w14:textId="6FA30FCA" w:rsidR="771C3C8A" w:rsidRPr="000C3223" w:rsidRDefault="006C5E9C" w:rsidP="771C3C8A">
      <w:pPr>
        <w:pStyle w:val="a0"/>
        <w:ind w:left="-142"/>
      </w:pPr>
      <w:r w:rsidRPr="006C5E9C">
        <w:rPr>
          <w:noProof/>
        </w:rPr>
        <w:drawing>
          <wp:inline distT="0" distB="0" distL="0" distR="0" wp14:anchorId="5DA1A3FA" wp14:editId="15BF0079">
            <wp:extent cx="6120130" cy="1584325"/>
            <wp:effectExtent l="0" t="0" r="0" b="0"/>
            <wp:docPr id="197501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19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4E16" w14:textId="6B50AA20" w:rsidR="771C3C8A" w:rsidRPr="000C3223" w:rsidRDefault="00807EA6" w:rsidP="00675EF1">
      <w:pPr>
        <w:pStyle w:val="a0"/>
        <w:ind w:left="-142"/>
        <w:jc w:val="center"/>
      </w:pPr>
      <w:r w:rsidRPr="00807EA6">
        <w:rPr>
          <w:noProof/>
        </w:rPr>
        <w:drawing>
          <wp:inline distT="0" distB="0" distL="0" distR="0" wp14:anchorId="109B7601" wp14:editId="11ED7776">
            <wp:extent cx="5661660" cy="4246539"/>
            <wp:effectExtent l="0" t="0" r="0" b="1905"/>
            <wp:docPr id="1850196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960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4795" cy="42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1D7C" w14:textId="4D61396B" w:rsidR="771C3C8A" w:rsidRPr="000C3223" w:rsidRDefault="00284208" w:rsidP="00675EF1">
      <w:pPr>
        <w:pStyle w:val="a0"/>
        <w:ind w:left="-142"/>
        <w:jc w:val="center"/>
      </w:pPr>
      <w:r w:rsidRPr="000C3223">
        <w:rPr>
          <w:noProof/>
        </w:rPr>
        <w:lastRenderedPageBreak/>
        <w:drawing>
          <wp:inline distT="0" distB="0" distL="0" distR="0" wp14:anchorId="25E49DA2" wp14:editId="0A65BD07">
            <wp:extent cx="5654040" cy="4240824"/>
            <wp:effectExtent l="0" t="0" r="3810" b="7620"/>
            <wp:docPr id="1780739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390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0359" cy="426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29A7" w14:textId="709ABF2B" w:rsidR="771C3C8A" w:rsidRPr="000C3223" w:rsidRDefault="771C3C8A" w:rsidP="771C3C8A">
      <w:pPr>
        <w:pStyle w:val="a0"/>
        <w:ind w:left="-142"/>
      </w:pPr>
    </w:p>
    <w:p w14:paraId="50619066" w14:textId="2CF7DC00" w:rsidR="771C3C8A" w:rsidRDefault="007C6536" w:rsidP="007C6536">
      <w:pPr>
        <w:pStyle w:val="a0"/>
        <w:ind w:left="-142"/>
        <w:jc w:val="center"/>
      </w:pPr>
      <w:r w:rsidRPr="000C3223">
        <w:rPr>
          <w:noProof/>
        </w:rPr>
        <w:drawing>
          <wp:inline distT="0" distB="0" distL="0" distR="0" wp14:anchorId="1ECD3B1E" wp14:editId="28F75458">
            <wp:extent cx="5356860" cy="4027371"/>
            <wp:effectExtent l="0" t="0" r="0" b="0"/>
            <wp:docPr id="354475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751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7434" cy="407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FD50" w14:textId="079A359C" w:rsidR="00143AFF" w:rsidRDefault="001617D5" w:rsidP="007C6536">
      <w:pPr>
        <w:pStyle w:val="a0"/>
        <w:ind w:left="-142"/>
        <w:jc w:val="center"/>
        <w:rPr>
          <w:lang w:val="en-US"/>
        </w:rPr>
      </w:pPr>
      <w:r w:rsidRPr="001617D5">
        <w:rPr>
          <w:noProof/>
          <w:lang w:val="en-US"/>
        </w:rPr>
        <w:lastRenderedPageBreak/>
        <w:drawing>
          <wp:inline distT="0" distB="0" distL="0" distR="0" wp14:anchorId="4207591E" wp14:editId="2E89BD25">
            <wp:extent cx="5334176" cy="4206240"/>
            <wp:effectExtent l="0" t="0" r="0" b="3810"/>
            <wp:docPr id="241116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163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4213" cy="421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A64D" w14:textId="4348C915" w:rsidR="00273E62" w:rsidRPr="001617D5" w:rsidRDefault="00DF170F" w:rsidP="007C6536">
      <w:pPr>
        <w:pStyle w:val="a0"/>
        <w:ind w:left="-142"/>
        <w:jc w:val="center"/>
        <w:rPr>
          <w:lang w:val="en-US"/>
        </w:rPr>
      </w:pPr>
      <w:r w:rsidRPr="00DF170F">
        <w:rPr>
          <w:noProof/>
          <w:lang w:val="en-US"/>
        </w:rPr>
        <w:drawing>
          <wp:inline distT="0" distB="0" distL="0" distR="0" wp14:anchorId="5A57121B" wp14:editId="5D9351C4">
            <wp:extent cx="5600700" cy="4199072"/>
            <wp:effectExtent l="0" t="0" r="0" b="0"/>
            <wp:docPr id="1389220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207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8385" cy="420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368E" w14:textId="7DB065BC" w:rsidR="00C826F1" w:rsidRPr="000C3223" w:rsidRDefault="00C826F1" w:rsidP="007C6536">
      <w:pPr>
        <w:pStyle w:val="a0"/>
        <w:ind w:left="-142"/>
        <w:jc w:val="center"/>
        <w:rPr>
          <w:lang w:val="en-US"/>
        </w:rPr>
      </w:pPr>
      <w:r w:rsidRPr="000C3223">
        <w:rPr>
          <w:noProof/>
          <w:lang w:val="en-US"/>
        </w:rPr>
        <w:lastRenderedPageBreak/>
        <w:drawing>
          <wp:inline distT="0" distB="0" distL="0" distR="0" wp14:anchorId="733BCF56" wp14:editId="023C56D5">
            <wp:extent cx="5569527" cy="4185524"/>
            <wp:effectExtent l="0" t="0" r="0" b="5715"/>
            <wp:docPr id="1454228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285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2988" cy="419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B209" w14:textId="77777777" w:rsidR="00DF170F" w:rsidRDefault="00175F97" w:rsidP="007C6536">
      <w:pPr>
        <w:pStyle w:val="a0"/>
        <w:ind w:left="-142"/>
        <w:jc w:val="center"/>
        <w:rPr>
          <w:noProof/>
          <w:lang w:val="en-US"/>
        </w:rPr>
      </w:pPr>
      <w:r w:rsidRPr="000C3223">
        <w:rPr>
          <w:noProof/>
        </w:rPr>
        <w:drawing>
          <wp:inline distT="0" distB="0" distL="0" distR="0" wp14:anchorId="010DC2CF" wp14:editId="779C2452">
            <wp:extent cx="5534891" cy="4180169"/>
            <wp:effectExtent l="0" t="0" r="8890" b="0"/>
            <wp:docPr id="649249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338" cy="420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477286" w:rsidRPr="000C3223">
        <w:rPr>
          <w:noProof/>
        </w:rPr>
        <w:t xml:space="preserve"> </w:t>
      </w:r>
    </w:p>
    <w:p w14:paraId="3D653B02" w14:textId="77B4A584" w:rsidR="0091243E" w:rsidRPr="000C3223" w:rsidRDefault="00175F97" w:rsidP="007C6536">
      <w:pPr>
        <w:pStyle w:val="a0"/>
        <w:ind w:left="-142"/>
        <w:jc w:val="center"/>
        <w:rPr>
          <w:noProof/>
          <w:lang w:val="en-US"/>
        </w:rPr>
      </w:pPr>
      <w:r w:rsidRPr="000C3223">
        <w:rPr>
          <w:noProof/>
        </w:rPr>
        <w:lastRenderedPageBreak/>
        <w:drawing>
          <wp:inline distT="0" distB="0" distL="0" distR="0" wp14:anchorId="1968B5CB" wp14:editId="3DCAA60A">
            <wp:extent cx="5595249" cy="4204855"/>
            <wp:effectExtent l="0" t="0" r="5715" b="5715"/>
            <wp:docPr id="978969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573" cy="421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96A4" w14:textId="0A2FF619" w:rsidR="00820E0B" w:rsidRPr="000C3223" w:rsidRDefault="0060478D" w:rsidP="007C6536">
      <w:pPr>
        <w:pStyle w:val="a0"/>
        <w:ind w:left="-142"/>
        <w:jc w:val="center"/>
        <w:rPr>
          <w:lang w:val="en-US"/>
        </w:rPr>
      </w:pPr>
      <w:r w:rsidRPr="000C3223">
        <w:rPr>
          <w:noProof/>
          <w:lang w:val="en-US"/>
        </w:rPr>
        <w:lastRenderedPageBreak/>
        <w:drawing>
          <wp:inline distT="0" distB="0" distL="0" distR="0" wp14:anchorId="6D00C491" wp14:editId="372C9C82">
            <wp:extent cx="6120130" cy="4615815"/>
            <wp:effectExtent l="0" t="0" r="0" b="0"/>
            <wp:docPr id="1036005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058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14B5" w14:textId="68B6B416" w:rsidR="771C3C8A" w:rsidRPr="000C3223" w:rsidRDefault="771C3C8A" w:rsidP="007C6536">
      <w:pPr>
        <w:pStyle w:val="a0"/>
        <w:ind w:left="-142"/>
        <w:jc w:val="center"/>
      </w:pPr>
      <w:r w:rsidRPr="000C3223">
        <w:rPr>
          <w:noProof/>
        </w:rPr>
        <w:drawing>
          <wp:inline distT="0" distB="0" distL="0" distR="0" wp14:anchorId="6B7F3D38" wp14:editId="5A15F6BC">
            <wp:extent cx="2409825" cy="3657600"/>
            <wp:effectExtent l="0" t="0" r="0" b="0"/>
            <wp:docPr id="1831619797" name="Рисунок 1831619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038B" w14:textId="6C3C0978" w:rsidR="2FAAF749" w:rsidRPr="000C3223" w:rsidRDefault="2FAAF749" w:rsidP="2FAAF749">
      <w:pPr>
        <w:pStyle w:val="a0"/>
        <w:ind w:left="-142"/>
      </w:pPr>
    </w:p>
    <w:p w14:paraId="61347D16" w14:textId="043E5928" w:rsidR="2FAAF749" w:rsidRPr="000C3223" w:rsidRDefault="2FAAF749" w:rsidP="007C6536">
      <w:pPr>
        <w:pStyle w:val="a0"/>
        <w:ind w:left="-142"/>
        <w:jc w:val="center"/>
      </w:pPr>
      <w:r w:rsidRPr="000C3223">
        <w:rPr>
          <w:noProof/>
        </w:rPr>
        <w:lastRenderedPageBreak/>
        <w:drawing>
          <wp:inline distT="0" distB="0" distL="0" distR="0" wp14:anchorId="49C897AB" wp14:editId="50C0F589">
            <wp:extent cx="2305372" cy="3724795"/>
            <wp:effectExtent l="0" t="0" r="0" b="0"/>
            <wp:docPr id="1265919448" name="Рисунок 1265919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6591944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3D11" w14:textId="5197D96D" w:rsidR="75A7F078" w:rsidRPr="000C3223" w:rsidRDefault="75A7F078" w:rsidP="75A7F078">
      <w:pPr>
        <w:pStyle w:val="a0"/>
        <w:ind w:left="-142"/>
        <w:jc w:val="center"/>
      </w:pPr>
      <w:r w:rsidRPr="000C3223">
        <w:rPr>
          <w:noProof/>
        </w:rPr>
        <w:drawing>
          <wp:inline distT="0" distB="0" distL="0" distR="0" wp14:anchorId="6D73C316" wp14:editId="6D2B5F2C">
            <wp:extent cx="3787518" cy="2195754"/>
            <wp:effectExtent l="0" t="0" r="0" b="0"/>
            <wp:docPr id="1885745129" name="Рисунок 1885745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518" cy="219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0BDB" w14:textId="77777777" w:rsidR="007C6536" w:rsidRPr="000C3223" w:rsidRDefault="007C6536" w:rsidP="007C6536">
      <w:pPr>
        <w:pStyle w:val="a0"/>
        <w:ind w:left="-142"/>
        <w:jc w:val="center"/>
      </w:pPr>
    </w:p>
    <w:p w14:paraId="428C3465" w14:textId="4B7EF1EE" w:rsidR="02BD690E" w:rsidRPr="000C3223" w:rsidRDefault="02BD690E" w:rsidP="007C6536">
      <w:pPr>
        <w:pStyle w:val="a0"/>
        <w:ind w:left="-142"/>
        <w:jc w:val="center"/>
      </w:pPr>
      <w:r w:rsidRPr="000C3223">
        <w:rPr>
          <w:noProof/>
        </w:rPr>
        <w:lastRenderedPageBreak/>
        <w:drawing>
          <wp:inline distT="0" distB="0" distL="0" distR="0" wp14:anchorId="5AB77F4E" wp14:editId="561F1049">
            <wp:extent cx="2305372" cy="3677163"/>
            <wp:effectExtent l="0" t="0" r="0" b="0"/>
            <wp:docPr id="409591681" name="Рисунок 409591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4BEC" w14:textId="25ED9359" w:rsidR="6F477286" w:rsidRPr="000C3223" w:rsidRDefault="6F477286" w:rsidP="6F477286">
      <w:pPr>
        <w:pStyle w:val="a0"/>
        <w:ind w:left="-142"/>
        <w:jc w:val="center"/>
      </w:pPr>
      <w:r w:rsidRPr="000C3223">
        <w:rPr>
          <w:noProof/>
        </w:rPr>
        <w:drawing>
          <wp:inline distT="0" distB="0" distL="0" distR="0" wp14:anchorId="09B53E05" wp14:editId="03500947">
            <wp:extent cx="3390900" cy="2476500"/>
            <wp:effectExtent l="0" t="0" r="0" b="0"/>
            <wp:docPr id="74821933" name="Рисунок 74821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92BE" w14:textId="1C3AB0CA" w:rsidR="6F477286" w:rsidRPr="000C3223" w:rsidRDefault="6F477286" w:rsidP="6F477286">
      <w:pPr>
        <w:pStyle w:val="a0"/>
        <w:ind w:left="-142"/>
        <w:jc w:val="center"/>
      </w:pPr>
      <w:r w:rsidRPr="000C3223">
        <w:rPr>
          <w:noProof/>
        </w:rPr>
        <w:lastRenderedPageBreak/>
        <w:drawing>
          <wp:inline distT="0" distB="0" distL="0" distR="0" wp14:anchorId="5FDA766D" wp14:editId="769AE729">
            <wp:extent cx="2619740" cy="3829584"/>
            <wp:effectExtent l="0" t="0" r="0" b="0"/>
            <wp:docPr id="2054807025" name="Рисунок 2054807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5480702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0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CA6E" w14:textId="05CD13A2" w:rsidR="0D98658C" w:rsidRPr="000C3223" w:rsidRDefault="0D98658C" w:rsidP="0D98658C">
      <w:pPr>
        <w:pStyle w:val="a0"/>
        <w:ind w:left="-142"/>
        <w:jc w:val="center"/>
      </w:pPr>
      <w:r w:rsidRPr="000C3223">
        <w:rPr>
          <w:noProof/>
        </w:rPr>
        <w:drawing>
          <wp:inline distT="0" distB="0" distL="0" distR="0" wp14:anchorId="5120CD31" wp14:editId="0704D4D9">
            <wp:extent cx="3096058" cy="2152951"/>
            <wp:effectExtent l="0" t="0" r="0" b="0"/>
            <wp:docPr id="790200425" name="Рисунок 790200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8" cy="215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6400" w14:textId="60B767F9" w:rsidR="75A7F078" w:rsidRPr="000C3223" w:rsidRDefault="75A7F078" w:rsidP="75A7F078">
      <w:pPr>
        <w:pStyle w:val="a0"/>
        <w:ind w:left="-142"/>
        <w:jc w:val="center"/>
      </w:pPr>
    </w:p>
    <w:p w14:paraId="24CDBE92" w14:textId="744B31B3" w:rsidR="006507D2" w:rsidRPr="000C3223" w:rsidRDefault="006507D2" w:rsidP="00675EF1">
      <w:pPr>
        <w:pStyle w:val="a0"/>
        <w:ind w:left="-142"/>
        <w:jc w:val="center"/>
        <w:rPr>
          <w:lang w:val="en-US"/>
        </w:rPr>
      </w:pPr>
      <w:r w:rsidRPr="000C3223">
        <w:rPr>
          <w:noProof/>
          <w:lang w:val="en-US"/>
        </w:rPr>
        <w:lastRenderedPageBreak/>
        <w:drawing>
          <wp:inline distT="0" distB="0" distL="0" distR="0" wp14:anchorId="03BEA4F4" wp14:editId="19D2D250">
            <wp:extent cx="5623560" cy="4095431"/>
            <wp:effectExtent l="0" t="0" r="0" b="635"/>
            <wp:docPr id="2038846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4699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40459" cy="410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7031" w14:textId="2EF9B33C" w:rsidR="00675EF1" w:rsidRPr="000C3223" w:rsidRDefault="00675EF1" w:rsidP="00675EF1">
      <w:pPr>
        <w:pStyle w:val="a0"/>
        <w:ind w:left="-142"/>
        <w:jc w:val="center"/>
        <w:rPr>
          <w:lang w:val="en-US"/>
        </w:rPr>
      </w:pPr>
      <w:r w:rsidRPr="000C3223">
        <w:rPr>
          <w:noProof/>
          <w:lang w:val="en-US"/>
        </w:rPr>
        <w:drawing>
          <wp:inline distT="0" distB="0" distL="0" distR="0" wp14:anchorId="3C5DCF0D" wp14:editId="653E66F4">
            <wp:extent cx="5444837" cy="4121759"/>
            <wp:effectExtent l="0" t="0" r="3810" b="0"/>
            <wp:docPr id="116109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932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8204" cy="413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2AB6" w14:textId="77777777" w:rsidR="00675EF1" w:rsidRPr="000C3223" w:rsidRDefault="00675EF1" w:rsidP="00675EF1">
      <w:pPr>
        <w:pStyle w:val="a0"/>
        <w:ind w:left="-142"/>
        <w:jc w:val="center"/>
        <w:rPr>
          <w:lang w:val="en-US"/>
        </w:rPr>
      </w:pPr>
    </w:p>
    <w:p w14:paraId="60DB63B7" w14:textId="6981B142" w:rsidR="00675EF1" w:rsidRDefault="006B7228" w:rsidP="006B7228">
      <w:pPr>
        <w:pStyle w:val="a0"/>
        <w:ind w:left="-142"/>
        <w:jc w:val="center"/>
        <w:rPr>
          <w:lang w:val="en-US"/>
        </w:rPr>
      </w:pPr>
      <w:r w:rsidRPr="000C3223">
        <w:rPr>
          <w:noProof/>
        </w:rPr>
        <w:lastRenderedPageBreak/>
        <w:drawing>
          <wp:inline distT="0" distB="0" distL="0" distR="0" wp14:anchorId="2FEDF782" wp14:editId="505026D6">
            <wp:extent cx="5451764" cy="4093630"/>
            <wp:effectExtent l="0" t="0" r="0" b="2540"/>
            <wp:docPr id="138027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764" cy="409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45C5" w14:textId="6499B613" w:rsidR="00B15F71" w:rsidRDefault="00B15F71" w:rsidP="006B7228">
      <w:pPr>
        <w:pStyle w:val="a0"/>
        <w:ind w:left="-142"/>
        <w:jc w:val="center"/>
        <w:rPr>
          <w:lang w:val="en-US"/>
        </w:rPr>
      </w:pPr>
      <w:r w:rsidRPr="00B15F71">
        <w:rPr>
          <w:noProof/>
          <w:lang w:val="en-US"/>
        </w:rPr>
        <w:drawing>
          <wp:inline distT="0" distB="0" distL="0" distR="0" wp14:anchorId="77EAF1C8" wp14:editId="6677BE49">
            <wp:extent cx="5494020" cy="4323163"/>
            <wp:effectExtent l="0" t="0" r="0" b="1270"/>
            <wp:docPr id="642527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2773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95645" cy="432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C480" w14:textId="69B37A91" w:rsidR="00B15F71" w:rsidRPr="000C3223" w:rsidRDefault="00751099" w:rsidP="006B7228">
      <w:pPr>
        <w:pStyle w:val="a0"/>
        <w:ind w:left="-142"/>
        <w:jc w:val="center"/>
        <w:rPr>
          <w:lang w:val="en-US"/>
        </w:rPr>
      </w:pPr>
      <w:r w:rsidRPr="00751099">
        <w:rPr>
          <w:noProof/>
          <w:lang w:val="en-US"/>
        </w:rPr>
        <w:lastRenderedPageBreak/>
        <w:drawing>
          <wp:inline distT="0" distB="0" distL="0" distR="0" wp14:anchorId="2571E9BD" wp14:editId="31008E50">
            <wp:extent cx="5753100" cy="4306170"/>
            <wp:effectExtent l="0" t="0" r="0" b="0"/>
            <wp:docPr id="1258641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64128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7982" cy="430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F4BC" w14:textId="635BF363" w:rsidR="00B637D0" w:rsidRPr="000C3223" w:rsidRDefault="009D703D" w:rsidP="006B7228">
      <w:pPr>
        <w:pStyle w:val="a0"/>
        <w:ind w:left="-142"/>
        <w:jc w:val="center"/>
        <w:rPr>
          <w:lang w:val="en-US"/>
        </w:rPr>
      </w:pPr>
      <w:r w:rsidRPr="000C3223">
        <w:rPr>
          <w:noProof/>
        </w:rPr>
        <w:drawing>
          <wp:inline distT="0" distB="0" distL="0" distR="0" wp14:anchorId="097A4257" wp14:editId="00D03BE5">
            <wp:extent cx="5534891" cy="4114128"/>
            <wp:effectExtent l="0" t="0" r="8890" b="1270"/>
            <wp:docPr id="1082002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891" cy="411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A401" w14:textId="483AE582" w:rsidR="00AD50D4" w:rsidRPr="000C3223" w:rsidRDefault="00AD50D4" w:rsidP="006B7228">
      <w:pPr>
        <w:pStyle w:val="a0"/>
        <w:ind w:left="-142"/>
        <w:jc w:val="center"/>
        <w:rPr>
          <w:lang w:val="en-US"/>
        </w:rPr>
      </w:pPr>
      <w:r w:rsidRPr="000C3223">
        <w:rPr>
          <w:noProof/>
        </w:rPr>
        <w:lastRenderedPageBreak/>
        <w:drawing>
          <wp:inline distT="0" distB="0" distL="0" distR="0" wp14:anchorId="4DCA9CB9" wp14:editId="226C6B17">
            <wp:extent cx="5541818" cy="4146301"/>
            <wp:effectExtent l="0" t="0" r="1905" b="6985"/>
            <wp:docPr id="1805598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818" cy="414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5449" w14:textId="20E17ADE" w:rsidR="00757944" w:rsidRPr="000C3223" w:rsidRDefault="00E85BD7" w:rsidP="006B7228">
      <w:pPr>
        <w:pStyle w:val="a0"/>
        <w:ind w:left="-142"/>
        <w:jc w:val="center"/>
        <w:rPr>
          <w:lang w:val="en-US"/>
        </w:rPr>
      </w:pPr>
      <w:r w:rsidRPr="000C3223">
        <w:rPr>
          <w:noProof/>
        </w:rPr>
        <w:drawing>
          <wp:inline distT="0" distB="0" distL="0" distR="0" wp14:anchorId="34C502DC" wp14:editId="7FF3EC95">
            <wp:extent cx="5701145" cy="4284436"/>
            <wp:effectExtent l="0" t="0" r="0" b="1905"/>
            <wp:docPr id="1070367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145" cy="428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46D5" w14:textId="5E444035" w:rsidR="00E85BD7" w:rsidRPr="000C3223" w:rsidRDefault="00E85BD7" w:rsidP="006B7228">
      <w:pPr>
        <w:pStyle w:val="a0"/>
        <w:ind w:left="-142"/>
        <w:jc w:val="center"/>
        <w:rPr>
          <w:lang w:val="en-US"/>
        </w:rPr>
      </w:pPr>
    </w:p>
    <w:p w14:paraId="7661B024" w14:textId="2DFB4CDA" w:rsidR="1C4B7977" w:rsidRPr="000C3223" w:rsidRDefault="00B637D0" w:rsidP="00AD50D4">
      <w:pPr>
        <w:pStyle w:val="a0"/>
        <w:ind w:left="-142"/>
        <w:jc w:val="center"/>
        <w:rPr>
          <w:lang w:val="en-US"/>
        </w:rPr>
      </w:pPr>
      <w:r w:rsidRPr="000C3223">
        <w:rPr>
          <w:noProof/>
          <w:lang w:val="en-US"/>
        </w:rPr>
        <w:drawing>
          <wp:inline distT="0" distB="0" distL="0" distR="0" wp14:anchorId="3D108AAA" wp14:editId="4BCAC804">
            <wp:extent cx="5444836" cy="4096903"/>
            <wp:effectExtent l="0" t="0" r="3810" b="0"/>
            <wp:docPr id="1429645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4501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52173" cy="410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1CF6" w14:textId="75C9215F" w:rsidR="1C4B7977" w:rsidRPr="000C3223" w:rsidRDefault="1C4B7977" w:rsidP="1C4B7977">
      <w:pPr>
        <w:pStyle w:val="a0"/>
        <w:ind w:left="-142"/>
      </w:pPr>
    </w:p>
    <w:p w14:paraId="56E7B31E" w14:textId="77777777" w:rsidR="000C6045" w:rsidRPr="000C3223" w:rsidRDefault="00B536B4">
      <w:pPr>
        <w:pStyle w:val="a5"/>
        <w:rPr>
          <w:rFonts w:ascii="Times New Roman" w:hAnsi="Times New Roman" w:cs="Times New Roman"/>
        </w:rPr>
      </w:pPr>
      <w:r w:rsidRPr="000C3223">
        <w:rPr>
          <w:rFonts w:ascii="Times New Roman" w:hAnsi="Times New Roman" w:cs="Times New Roman"/>
        </w:rPr>
        <w:br w:type="page"/>
      </w:r>
      <w:r w:rsidR="00625735" w:rsidRPr="000C3223">
        <w:rPr>
          <w:rFonts w:ascii="Times New Roman" w:hAnsi="Times New Roman" w:cs="Times New Roman"/>
        </w:rPr>
        <w:lastRenderedPageBreak/>
        <w:t>Лист регистрации изменений</w:t>
      </w:r>
    </w:p>
    <w:tbl>
      <w:tblPr>
        <w:tblW w:w="9639" w:type="dxa"/>
        <w:tblInd w:w="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1E0" w:firstRow="1" w:lastRow="1" w:firstColumn="1" w:lastColumn="1" w:noHBand="0" w:noVBand="0"/>
      </w:tblPr>
      <w:tblGrid>
        <w:gridCol w:w="1276"/>
        <w:gridCol w:w="992"/>
        <w:gridCol w:w="5387"/>
        <w:gridCol w:w="1984"/>
      </w:tblGrid>
      <w:tr w:rsidR="000C6045" w:rsidRPr="000C3223" w14:paraId="0803E4F6" w14:textId="77777777">
        <w:trPr>
          <w:cantSplit/>
        </w:trPr>
        <w:tc>
          <w:tcPr>
            <w:tcW w:w="1276" w:type="dxa"/>
            <w:shd w:val="clear" w:color="auto" w:fill="E6E6E6"/>
            <w:vAlign w:val="center"/>
          </w:tcPr>
          <w:p w14:paraId="11CF680F" w14:textId="77777777" w:rsidR="000C6045" w:rsidRPr="000C3223" w:rsidRDefault="00625735">
            <w:pPr>
              <w:pStyle w:val="TableTitle"/>
            </w:pPr>
            <w:r w:rsidRPr="000C3223">
              <w:t>Дата</w:t>
            </w:r>
          </w:p>
        </w:tc>
        <w:tc>
          <w:tcPr>
            <w:tcW w:w="992" w:type="dxa"/>
            <w:shd w:val="clear" w:color="auto" w:fill="E6E6E6"/>
            <w:vAlign w:val="center"/>
          </w:tcPr>
          <w:p w14:paraId="5CD7B8FA" w14:textId="77777777" w:rsidR="000C6045" w:rsidRPr="000C3223" w:rsidRDefault="00625735">
            <w:pPr>
              <w:pStyle w:val="TableTitle"/>
            </w:pPr>
            <w:r w:rsidRPr="000C3223">
              <w:t>Версия</w:t>
            </w:r>
          </w:p>
        </w:tc>
        <w:tc>
          <w:tcPr>
            <w:tcW w:w="5387" w:type="dxa"/>
            <w:shd w:val="clear" w:color="auto" w:fill="E6E6E6"/>
            <w:vAlign w:val="center"/>
          </w:tcPr>
          <w:p w14:paraId="5AE02B21" w14:textId="77777777" w:rsidR="000C6045" w:rsidRPr="000C3223" w:rsidRDefault="00625735">
            <w:pPr>
              <w:pStyle w:val="TableTitle"/>
            </w:pPr>
            <w:r w:rsidRPr="000C3223">
              <w:t>Описание</w:t>
            </w:r>
          </w:p>
        </w:tc>
        <w:tc>
          <w:tcPr>
            <w:tcW w:w="1984" w:type="dxa"/>
            <w:shd w:val="clear" w:color="auto" w:fill="E6E6E6"/>
            <w:vAlign w:val="center"/>
          </w:tcPr>
          <w:p w14:paraId="64E388CC" w14:textId="77777777" w:rsidR="000C6045" w:rsidRPr="000C3223" w:rsidRDefault="00625735">
            <w:pPr>
              <w:pStyle w:val="TableTitle"/>
            </w:pPr>
            <w:r w:rsidRPr="000C3223">
              <w:t>Автор</w:t>
            </w:r>
          </w:p>
        </w:tc>
      </w:tr>
      <w:tr w:rsidR="000C6045" w:rsidRPr="000C3223" w14:paraId="0D64F4E3" w14:textId="77777777">
        <w:trPr>
          <w:cantSplit/>
        </w:trPr>
        <w:tc>
          <w:tcPr>
            <w:tcW w:w="1276" w:type="dxa"/>
            <w:vAlign w:val="center"/>
          </w:tcPr>
          <w:p w14:paraId="18736598" w14:textId="3584DC81" w:rsidR="000C6045" w:rsidRPr="00AA189A" w:rsidRDefault="00AA189A">
            <w:pPr>
              <w:pStyle w:val="TableText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9B62CD">
              <w:t>5</w:t>
            </w:r>
            <w:r>
              <w:rPr>
                <w:lang w:val="en-US"/>
              </w:rPr>
              <w:t>.12.2024</w:t>
            </w:r>
          </w:p>
        </w:tc>
        <w:tc>
          <w:tcPr>
            <w:tcW w:w="992" w:type="dxa"/>
            <w:vAlign w:val="center"/>
          </w:tcPr>
          <w:p w14:paraId="1E0D42DA" w14:textId="454FE937" w:rsidR="000C6045" w:rsidRPr="009B62CD" w:rsidRDefault="009B62CD">
            <w:pPr>
              <w:pStyle w:val="TableText"/>
              <w:jc w:val="center"/>
              <w:rPr>
                <w:lang w:val="en-US"/>
              </w:rPr>
            </w:pPr>
            <w:r>
              <w:rPr>
                <w:lang w:val="en-US"/>
              </w:rPr>
              <w:t>1.0.1</w:t>
            </w:r>
          </w:p>
        </w:tc>
        <w:tc>
          <w:tcPr>
            <w:tcW w:w="5387" w:type="dxa"/>
            <w:vAlign w:val="center"/>
          </w:tcPr>
          <w:p w14:paraId="7DCA555F" w14:textId="4E851999" w:rsidR="000C6045" w:rsidRPr="000C3223" w:rsidRDefault="009B62CD">
            <w:pPr>
              <w:pStyle w:val="TableText"/>
            </w:pPr>
            <w:r>
              <w:t>Добавлен адекватный ввод даты произве</w:t>
            </w:r>
            <w:r w:rsidR="009B22A6">
              <w:t xml:space="preserve">дённой </w:t>
            </w:r>
            <w:r>
              <w:t>транзакции</w:t>
            </w:r>
          </w:p>
        </w:tc>
        <w:tc>
          <w:tcPr>
            <w:tcW w:w="1984" w:type="dxa"/>
            <w:vAlign w:val="center"/>
          </w:tcPr>
          <w:p w14:paraId="563A15D8" w14:textId="7970C29B" w:rsidR="000C6045" w:rsidRPr="000C3223" w:rsidRDefault="009B22A6">
            <w:pPr>
              <w:pStyle w:val="TableText"/>
              <w:jc w:val="center"/>
            </w:pPr>
            <w:r>
              <w:t>Клочихина С</w:t>
            </w:r>
            <w:r w:rsidR="009B62CD">
              <w:t>.</w:t>
            </w:r>
          </w:p>
        </w:tc>
      </w:tr>
      <w:tr w:rsidR="004973D8" w:rsidRPr="000C3223" w14:paraId="1747CA25" w14:textId="77777777">
        <w:trPr>
          <w:cantSplit/>
        </w:trPr>
        <w:tc>
          <w:tcPr>
            <w:tcW w:w="1276" w:type="dxa"/>
            <w:vAlign w:val="center"/>
          </w:tcPr>
          <w:p w14:paraId="75134DC7" w14:textId="11D33FF5" w:rsidR="004973D8" w:rsidRPr="000C3223" w:rsidRDefault="009B62CD">
            <w:pPr>
              <w:pStyle w:val="TableText"/>
            </w:pPr>
            <w:r>
              <w:t>16</w:t>
            </w:r>
            <w:r w:rsidR="009B22A6">
              <w:t>.12.2024</w:t>
            </w:r>
          </w:p>
        </w:tc>
        <w:tc>
          <w:tcPr>
            <w:tcW w:w="992" w:type="dxa"/>
            <w:vAlign w:val="center"/>
          </w:tcPr>
          <w:p w14:paraId="009BB6AB" w14:textId="514DA608" w:rsidR="004973D8" w:rsidRPr="000C3223" w:rsidRDefault="009B22A6">
            <w:pPr>
              <w:pStyle w:val="TableText"/>
              <w:jc w:val="center"/>
            </w:pPr>
            <w:r>
              <w:t>1.0.2</w:t>
            </w:r>
          </w:p>
        </w:tc>
        <w:tc>
          <w:tcPr>
            <w:tcW w:w="5387" w:type="dxa"/>
            <w:vAlign w:val="center"/>
          </w:tcPr>
          <w:p w14:paraId="70BB7CD5" w14:textId="7F93B3F8" w:rsidR="004973D8" w:rsidRPr="000C3223" w:rsidRDefault="009B22A6">
            <w:pPr>
              <w:pStyle w:val="TableText"/>
            </w:pPr>
            <w:r>
              <w:t>Добавлен поиск по сумме и типу транзакции</w:t>
            </w:r>
          </w:p>
        </w:tc>
        <w:tc>
          <w:tcPr>
            <w:tcW w:w="1984" w:type="dxa"/>
            <w:vAlign w:val="center"/>
          </w:tcPr>
          <w:p w14:paraId="63B0F8DB" w14:textId="50C789AB" w:rsidR="004973D8" w:rsidRPr="000C3223" w:rsidRDefault="009B22A6" w:rsidP="004973D8">
            <w:pPr>
              <w:pStyle w:val="TableText"/>
              <w:jc w:val="center"/>
            </w:pPr>
            <w:r>
              <w:t>Каминская Д.</w:t>
            </w:r>
          </w:p>
        </w:tc>
      </w:tr>
      <w:tr w:rsidR="006B217C" w:rsidRPr="000C3223" w14:paraId="47924804" w14:textId="77777777">
        <w:trPr>
          <w:cantSplit/>
        </w:trPr>
        <w:tc>
          <w:tcPr>
            <w:tcW w:w="1276" w:type="dxa"/>
            <w:vAlign w:val="center"/>
          </w:tcPr>
          <w:p w14:paraId="3822A617" w14:textId="5F3C859E" w:rsidR="006B217C" w:rsidRPr="000C3223" w:rsidRDefault="005A5554">
            <w:pPr>
              <w:pStyle w:val="TableText"/>
            </w:pPr>
            <w:r>
              <w:t>16.12.2024</w:t>
            </w:r>
          </w:p>
        </w:tc>
        <w:tc>
          <w:tcPr>
            <w:tcW w:w="992" w:type="dxa"/>
            <w:vAlign w:val="center"/>
          </w:tcPr>
          <w:p w14:paraId="244A801F" w14:textId="07809D92" w:rsidR="006B217C" w:rsidRPr="000C3223" w:rsidRDefault="005A5554">
            <w:pPr>
              <w:pStyle w:val="TableText"/>
              <w:jc w:val="center"/>
            </w:pPr>
            <w:r>
              <w:t>1.0.3</w:t>
            </w:r>
          </w:p>
        </w:tc>
        <w:tc>
          <w:tcPr>
            <w:tcW w:w="5387" w:type="dxa"/>
            <w:vAlign w:val="center"/>
          </w:tcPr>
          <w:p w14:paraId="5921EED7" w14:textId="22553303" w:rsidR="006B217C" w:rsidRPr="009B62CD" w:rsidRDefault="005A5554">
            <w:pPr>
              <w:pStyle w:val="TableText"/>
            </w:pPr>
            <w:r>
              <w:t>Добавлен поиск по периоду</w:t>
            </w:r>
          </w:p>
        </w:tc>
        <w:tc>
          <w:tcPr>
            <w:tcW w:w="1984" w:type="dxa"/>
            <w:vAlign w:val="center"/>
          </w:tcPr>
          <w:p w14:paraId="05D4962F" w14:textId="010BBABF" w:rsidR="006B217C" w:rsidRPr="000C3223" w:rsidRDefault="005A5554" w:rsidP="006B217C">
            <w:pPr>
              <w:pStyle w:val="TableText"/>
              <w:jc w:val="center"/>
            </w:pPr>
            <w:r>
              <w:t>Каминская Д.</w:t>
            </w:r>
          </w:p>
        </w:tc>
      </w:tr>
      <w:tr w:rsidR="00613106" w:rsidRPr="000C3223" w14:paraId="3E298C3A" w14:textId="77777777">
        <w:trPr>
          <w:cantSplit/>
        </w:trPr>
        <w:tc>
          <w:tcPr>
            <w:tcW w:w="1276" w:type="dxa"/>
            <w:vAlign w:val="center"/>
          </w:tcPr>
          <w:p w14:paraId="51E18B1B" w14:textId="77777777" w:rsidR="00613106" w:rsidRPr="000C3223" w:rsidRDefault="00613106" w:rsidP="00613106">
            <w:pPr>
              <w:pStyle w:val="TableText"/>
            </w:pPr>
          </w:p>
        </w:tc>
        <w:tc>
          <w:tcPr>
            <w:tcW w:w="992" w:type="dxa"/>
            <w:vAlign w:val="center"/>
          </w:tcPr>
          <w:p w14:paraId="54A279DA" w14:textId="77777777" w:rsidR="00613106" w:rsidRPr="000C3223" w:rsidRDefault="00613106" w:rsidP="00613106">
            <w:pPr>
              <w:pStyle w:val="TableText"/>
              <w:jc w:val="center"/>
            </w:pPr>
          </w:p>
        </w:tc>
        <w:tc>
          <w:tcPr>
            <w:tcW w:w="5387" w:type="dxa"/>
            <w:vAlign w:val="center"/>
          </w:tcPr>
          <w:p w14:paraId="78298160" w14:textId="77777777" w:rsidR="00613106" w:rsidRPr="000C3223" w:rsidRDefault="00613106" w:rsidP="00613106">
            <w:pPr>
              <w:pStyle w:val="TableText"/>
            </w:pPr>
          </w:p>
        </w:tc>
        <w:tc>
          <w:tcPr>
            <w:tcW w:w="1984" w:type="dxa"/>
            <w:vAlign w:val="center"/>
          </w:tcPr>
          <w:p w14:paraId="6B553044" w14:textId="77777777" w:rsidR="00613106" w:rsidRPr="009B62CD" w:rsidRDefault="00613106" w:rsidP="00613106">
            <w:pPr>
              <w:pStyle w:val="TableText"/>
              <w:jc w:val="center"/>
            </w:pPr>
          </w:p>
        </w:tc>
      </w:tr>
      <w:tr w:rsidR="0027341B" w:rsidRPr="000C3223" w14:paraId="3A2100FA" w14:textId="77777777">
        <w:trPr>
          <w:cantSplit/>
        </w:trPr>
        <w:tc>
          <w:tcPr>
            <w:tcW w:w="1276" w:type="dxa"/>
            <w:vAlign w:val="center"/>
          </w:tcPr>
          <w:p w14:paraId="5AF559B8" w14:textId="77777777" w:rsidR="0027341B" w:rsidRPr="000C3223" w:rsidRDefault="0027341B">
            <w:pPr>
              <w:pStyle w:val="TableText"/>
            </w:pPr>
          </w:p>
        </w:tc>
        <w:tc>
          <w:tcPr>
            <w:tcW w:w="992" w:type="dxa"/>
            <w:vAlign w:val="center"/>
          </w:tcPr>
          <w:p w14:paraId="117FE115" w14:textId="77777777" w:rsidR="0027341B" w:rsidRPr="000C3223" w:rsidRDefault="0027341B">
            <w:pPr>
              <w:pStyle w:val="TableText"/>
              <w:jc w:val="center"/>
            </w:pPr>
          </w:p>
        </w:tc>
        <w:tc>
          <w:tcPr>
            <w:tcW w:w="5387" w:type="dxa"/>
            <w:vAlign w:val="center"/>
          </w:tcPr>
          <w:p w14:paraId="71EA920E" w14:textId="77777777" w:rsidR="0027341B" w:rsidRPr="000C3223" w:rsidRDefault="0027341B">
            <w:pPr>
              <w:pStyle w:val="TableText"/>
            </w:pPr>
          </w:p>
        </w:tc>
        <w:tc>
          <w:tcPr>
            <w:tcW w:w="1984" w:type="dxa"/>
            <w:vAlign w:val="center"/>
          </w:tcPr>
          <w:p w14:paraId="4EF22277" w14:textId="77777777" w:rsidR="0027341B" w:rsidRPr="009B62CD" w:rsidRDefault="0027341B">
            <w:pPr>
              <w:pStyle w:val="TableText"/>
              <w:jc w:val="center"/>
            </w:pPr>
          </w:p>
        </w:tc>
      </w:tr>
    </w:tbl>
    <w:p w14:paraId="763049D0" w14:textId="369ED0AF" w:rsidR="000C6045" w:rsidRPr="000C3223" w:rsidRDefault="000C6045" w:rsidP="005A5554">
      <w:pPr>
        <w:pStyle w:val="Comment"/>
        <w:ind w:left="0"/>
      </w:pPr>
    </w:p>
    <w:p w14:paraId="358CA30E" w14:textId="77777777" w:rsidR="000C6045" w:rsidRPr="000C3223" w:rsidRDefault="00625735">
      <w:pPr>
        <w:pStyle w:val="a5"/>
        <w:rPr>
          <w:rFonts w:ascii="Times New Roman" w:hAnsi="Times New Roman" w:cs="Times New Roman"/>
        </w:rPr>
      </w:pPr>
      <w:r w:rsidRPr="000C3223">
        <w:rPr>
          <w:rFonts w:ascii="Times New Roman" w:hAnsi="Times New Roman" w:cs="Times New Roman"/>
        </w:rPr>
        <w:t>Лист регистрации проверок</w:t>
      </w:r>
    </w:p>
    <w:tbl>
      <w:tblPr>
        <w:tblW w:w="9639" w:type="dxa"/>
        <w:tblInd w:w="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1E0" w:firstRow="1" w:lastRow="1" w:firstColumn="1" w:lastColumn="1" w:noHBand="0" w:noVBand="0"/>
      </w:tblPr>
      <w:tblGrid>
        <w:gridCol w:w="1276"/>
        <w:gridCol w:w="992"/>
        <w:gridCol w:w="5245"/>
        <w:gridCol w:w="2126"/>
      </w:tblGrid>
      <w:tr w:rsidR="000C6045" w:rsidRPr="000C3223" w14:paraId="47168A5C" w14:textId="77777777">
        <w:trPr>
          <w:cantSplit/>
        </w:trPr>
        <w:tc>
          <w:tcPr>
            <w:tcW w:w="1276" w:type="dxa"/>
            <w:shd w:val="clear" w:color="auto" w:fill="E6E6E6"/>
            <w:vAlign w:val="center"/>
          </w:tcPr>
          <w:p w14:paraId="6F58188A" w14:textId="77777777" w:rsidR="000C6045" w:rsidRPr="000C3223" w:rsidRDefault="00625735">
            <w:pPr>
              <w:pStyle w:val="TableTitle"/>
            </w:pPr>
            <w:r w:rsidRPr="000C3223">
              <w:t>Дата</w:t>
            </w:r>
          </w:p>
        </w:tc>
        <w:tc>
          <w:tcPr>
            <w:tcW w:w="992" w:type="dxa"/>
            <w:shd w:val="clear" w:color="auto" w:fill="E6E6E6"/>
            <w:vAlign w:val="center"/>
          </w:tcPr>
          <w:p w14:paraId="21B258C6" w14:textId="77777777" w:rsidR="000C6045" w:rsidRPr="000C3223" w:rsidRDefault="00625735">
            <w:pPr>
              <w:pStyle w:val="TableTitle"/>
            </w:pPr>
            <w:r w:rsidRPr="000C3223">
              <w:t>Версия</w:t>
            </w:r>
          </w:p>
        </w:tc>
        <w:tc>
          <w:tcPr>
            <w:tcW w:w="5245" w:type="dxa"/>
            <w:shd w:val="clear" w:color="auto" w:fill="E6E6E6"/>
            <w:vAlign w:val="center"/>
          </w:tcPr>
          <w:p w14:paraId="52047A79" w14:textId="77777777" w:rsidR="000C6045" w:rsidRPr="000C3223" w:rsidRDefault="00625735">
            <w:pPr>
              <w:pStyle w:val="TableTitle"/>
            </w:pPr>
            <w:r w:rsidRPr="000C3223">
              <w:t>Описание</w:t>
            </w:r>
          </w:p>
        </w:tc>
        <w:tc>
          <w:tcPr>
            <w:tcW w:w="2126" w:type="dxa"/>
            <w:shd w:val="clear" w:color="auto" w:fill="E6E6E6"/>
            <w:vAlign w:val="center"/>
          </w:tcPr>
          <w:p w14:paraId="10DB45EF" w14:textId="77777777" w:rsidR="000C6045" w:rsidRPr="000C3223" w:rsidRDefault="00625735">
            <w:pPr>
              <w:pStyle w:val="TableTitle"/>
            </w:pPr>
            <w:r w:rsidRPr="000C3223">
              <w:t>Автор</w:t>
            </w:r>
          </w:p>
        </w:tc>
      </w:tr>
      <w:tr w:rsidR="000C6045" w:rsidRPr="000C3223" w14:paraId="7FEC90F2" w14:textId="77777777">
        <w:trPr>
          <w:cantSplit/>
        </w:trPr>
        <w:tc>
          <w:tcPr>
            <w:tcW w:w="1276" w:type="dxa"/>
            <w:vAlign w:val="center"/>
          </w:tcPr>
          <w:p w14:paraId="46C6CF87" w14:textId="2667784C" w:rsidR="000C6045" w:rsidRPr="005A5554" w:rsidRDefault="005A5554">
            <w:pPr>
              <w:pStyle w:val="TableText"/>
            </w:pPr>
            <w:r>
              <w:t>15.12.2024</w:t>
            </w:r>
          </w:p>
        </w:tc>
        <w:tc>
          <w:tcPr>
            <w:tcW w:w="992" w:type="dxa"/>
            <w:vAlign w:val="center"/>
          </w:tcPr>
          <w:p w14:paraId="54143B4B" w14:textId="678B3603" w:rsidR="000C6045" w:rsidRPr="005A5554" w:rsidRDefault="005A5554">
            <w:pPr>
              <w:pStyle w:val="TableText"/>
              <w:jc w:val="center"/>
            </w:pPr>
            <w:r>
              <w:t>1.0.</w:t>
            </w:r>
            <w:r w:rsidR="00EB2E17">
              <w:t>1</w:t>
            </w:r>
          </w:p>
        </w:tc>
        <w:tc>
          <w:tcPr>
            <w:tcW w:w="5245" w:type="dxa"/>
            <w:vAlign w:val="center"/>
          </w:tcPr>
          <w:p w14:paraId="27339081" w14:textId="3A1561D5" w:rsidR="000C6045" w:rsidRPr="00EB2E17" w:rsidRDefault="00EB2E17">
            <w:pPr>
              <w:pStyle w:val="TableText"/>
            </w:pPr>
            <w:r>
              <w:t>Проверен ввод даты</w:t>
            </w:r>
          </w:p>
        </w:tc>
        <w:tc>
          <w:tcPr>
            <w:tcW w:w="2126" w:type="dxa"/>
            <w:vAlign w:val="center"/>
          </w:tcPr>
          <w:p w14:paraId="003B59B1" w14:textId="30C1BB45" w:rsidR="000C6045" w:rsidRPr="00EB2E17" w:rsidRDefault="00EB2E17" w:rsidP="00EB2E17">
            <w:pPr>
              <w:pStyle w:val="TableText"/>
              <w:jc w:val="center"/>
            </w:pPr>
            <w:r>
              <w:t>Клочихина С.,</w:t>
            </w:r>
            <w:r>
              <w:br/>
              <w:t>Каминская Д.</w:t>
            </w:r>
          </w:p>
        </w:tc>
      </w:tr>
      <w:tr w:rsidR="000C6045" w:rsidRPr="000C3223" w14:paraId="469652A8" w14:textId="77777777">
        <w:trPr>
          <w:cantSplit/>
        </w:trPr>
        <w:tc>
          <w:tcPr>
            <w:tcW w:w="1276" w:type="dxa"/>
            <w:vAlign w:val="center"/>
          </w:tcPr>
          <w:p w14:paraId="31819638" w14:textId="521E1D77" w:rsidR="000C6045" w:rsidRPr="00EB2E17" w:rsidRDefault="00EB2E17">
            <w:pPr>
              <w:pStyle w:val="TableText"/>
            </w:pPr>
            <w:r>
              <w:t>16.12.2024</w:t>
            </w:r>
          </w:p>
        </w:tc>
        <w:tc>
          <w:tcPr>
            <w:tcW w:w="992" w:type="dxa"/>
            <w:vAlign w:val="center"/>
          </w:tcPr>
          <w:p w14:paraId="536C9F69" w14:textId="126CC095" w:rsidR="000C6045" w:rsidRPr="00EB2E17" w:rsidRDefault="00EB2E17">
            <w:pPr>
              <w:pStyle w:val="TableText"/>
              <w:jc w:val="center"/>
            </w:pPr>
            <w:r>
              <w:t>1.0.2</w:t>
            </w:r>
          </w:p>
        </w:tc>
        <w:tc>
          <w:tcPr>
            <w:tcW w:w="5245" w:type="dxa"/>
            <w:vAlign w:val="center"/>
          </w:tcPr>
          <w:p w14:paraId="092C5A69" w14:textId="123BAA05" w:rsidR="000C6045" w:rsidRPr="00EB2E17" w:rsidRDefault="00EB2E17">
            <w:pPr>
              <w:pStyle w:val="TableText"/>
            </w:pPr>
            <w:r>
              <w:t>Проверен поиск по сумме и типу транзакции</w:t>
            </w:r>
          </w:p>
        </w:tc>
        <w:tc>
          <w:tcPr>
            <w:tcW w:w="2126" w:type="dxa"/>
            <w:vAlign w:val="center"/>
          </w:tcPr>
          <w:p w14:paraId="05952AC4" w14:textId="2C93AF23" w:rsidR="000C6045" w:rsidRPr="00EB2E17" w:rsidRDefault="00EB2E17" w:rsidP="00EB2E17">
            <w:pPr>
              <w:pStyle w:val="TableText"/>
              <w:jc w:val="center"/>
            </w:pPr>
            <w:r>
              <w:t>Каминская Д., Клочихина С.</w:t>
            </w:r>
          </w:p>
        </w:tc>
      </w:tr>
      <w:tr w:rsidR="000C6045" w:rsidRPr="000C3223" w14:paraId="3633139E" w14:textId="77777777">
        <w:trPr>
          <w:cantSplit/>
        </w:trPr>
        <w:tc>
          <w:tcPr>
            <w:tcW w:w="1276" w:type="dxa"/>
            <w:vAlign w:val="center"/>
          </w:tcPr>
          <w:p w14:paraId="0FEDCC61" w14:textId="2080D4C7" w:rsidR="000C6045" w:rsidRPr="00EB2E17" w:rsidRDefault="00EB2E17">
            <w:pPr>
              <w:pStyle w:val="TableText"/>
            </w:pPr>
            <w:r>
              <w:t>16.12.2024</w:t>
            </w:r>
          </w:p>
        </w:tc>
        <w:tc>
          <w:tcPr>
            <w:tcW w:w="992" w:type="dxa"/>
            <w:vAlign w:val="center"/>
          </w:tcPr>
          <w:p w14:paraId="30C65472" w14:textId="21328B24" w:rsidR="000C6045" w:rsidRPr="00EB2E17" w:rsidRDefault="00EB2E17">
            <w:pPr>
              <w:pStyle w:val="TableText"/>
              <w:jc w:val="center"/>
            </w:pPr>
            <w:r>
              <w:t>1.0.3</w:t>
            </w:r>
          </w:p>
        </w:tc>
        <w:tc>
          <w:tcPr>
            <w:tcW w:w="5245" w:type="dxa"/>
            <w:vAlign w:val="center"/>
          </w:tcPr>
          <w:p w14:paraId="43A25D86" w14:textId="67BB60C5" w:rsidR="000C6045" w:rsidRPr="00EB2E17" w:rsidRDefault="00EB2E17">
            <w:pPr>
              <w:pStyle w:val="TableText"/>
            </w:pPr>
            <w:r>
              <w:t>Проверен поиск по периоду</w:t>
            </w:r>
          </w:p>
        </w:tc>
        <w:tc>
          <w:tcPr>
            <w:tcW w:w="2126" w:type="dxa"/>
            <w:vAlign w:val="center"/>
          </w:tcPr>
          <w:p w14:paraId="46EABBCA" w14:textId="09725142" w:rsidR="000C6045" w:rsidRPr="000C3223" w:rsidRDefault="00EB2E17" w:rsidP="00EB2E17">
            <w:pPr>
              <w:pStyle w:val="TableText"/>
              <w:jc w:val="center"/>
              <w:rPr>
                <w:lang w:val="en-US"/>
              </w:rPr>
            </w:pPr>
            <w:r>
              <w:t>Каминская Д., Клочихина С.</w:t>
            </w:r>
          </w:p>
        </w:tc>
      </w:tr>
      <w:tr w:rsidR="000C6045" w:rsidRPr="000C3223" w14:paraId="0992CD0B" w14:textId="77777777">
        <w:trPr>
          <w:cantSplit/>
        </w:trPr>
        <w:tc>
          <w:tcPr>
            <w:tcW w:w="1276" w:type="dxa"/>
            <w:vAlign w:val="center"/>
          </w:tcPr>
          <w:p w14:paraId="60846911" w14:textId="77777777" w:rsidR="000C6045" w:rsidRPr="000C3223" w:rsidRDefault="000C6045">
            <w:pPr>
              <w:pStyle w:val="TableText"/>
              <w:rPr>
                <w:lang w:val="en-US"/>
              </w:rPr>
            </w:pPr>
          </w:p>
        </w:tc>
        <w:tc>
          <w:tcPr>
            <w:tcW w:w="992" w:type="dxa"/>
            <w:vAlign w:val="center"/>
          </w:tcPr>
          <w:p w14:paraId="52BF94C1" w14:textId="77777777" w:rsidR="000C6045" w:rsidRPr="000C3223" w:rsidRDefault="000C6045">
            <w:pPr>
              <w:pStyle w:val="TableText"/>
              <w:jc w:val="center"/>
              <w:rPr>
                <w:lang w:val="en-US"/>
              </w:rPr>
            </w:pPr>
          </w:p>
        </w:tc>
        <w:tc>
          <w:tcPr>
            <w:tcW w:w="5245" w:type="dxa"/>
            <w:vAlign w:val="center"/>
          </w:tcPr>
          <w:p w14:paraId="1ABA9951" w14:textId="77777777" w:rsidR="000C6045" w:rsidRPr="000C3223" w:rsidRDefault="000C6045">
            <w:pPr>
              <w:pStyle w:val="TableText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14:paraId="03986CCE" w14:textId="77777777" w:rsidR="000C6045" w:rsidRPr="000C3223" w:rsidRDefault="000C6045">
            <w:pPr>
              <w:pStyle w:val="TableText"/>
              <w:rPr>
                <w:lang w:val="en-US"/>
              </w:rPr>
            </w:pPr>
          </w:p>
        </w:tc>
      </w:tr>
      <w:tr w:rsidR="000C6045" w:rsidRPr="000C3223" w14:paraId="455D43A8" w14:textId="77777777">
        <w:trPr>
          <w:cantSplit/>
        </w:trPr>
        <w:tc>
          <w:tcPr>
            <w:tcW w:w="1276" w:type="dxa"/>
            <w:vAlign w:val="center"/>
          </w:tcPr>
          <w:p w14:paraId="5FD0C6EE" w14:textId="77777777" w:rsidR="000C6045" w:rsidRPr="000C3223" w:rsidRDefault="000C6045">
            <w:pPr>
              <w:pStyle w:val="TableText"/>
              <w:rPr>
                <w:lang w:val="en-US"/>
              </w:rPr>
            </w:pPr>
          </w:p>
        </w:tc>
        <w:tc>
          <w:tcPr>
            <w:tcW w:w="992" w:type="dxa"/>
            <w:vAlign w:val="center"/>
          </w:tcPr>
          <w:p w14:paraId="676C918B" w14:textId="77777777" w:rsidR="000C6045" w:rsidRPr="000C3223" w:rsidRDefault="000C6045">
            <w:pPr>
              <w:pStyle w:val="TableText"/>
              <w:jc w:val="center"/>
              <w:rPr>
                <w:lang w:val="en-US"/>
              </w:rPr>
            </w:pPr>
          </w:p>
        </w:tc>
        <w:tc>
          <w:tcPr>
            <w:tcW w:w="5245" w:type="dxa"/>
            <w:vAlign w:val="center"/>
          </w:tcPr>
          <w:p w14:paraId="4B186FB7" w14:textId="77777777" w:rsidR="000C6045" w:rsidRPr="000C3223" w:rsidRDefault="000C6045">
            <w:pPr>
              <w:pStyle w:val="TableText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14:paraId="0382A0BE" w14:textId="77777777" w:rsidR="000C6045" w:rsidRPr="000C3223" w:rsidRDefault="000C6045">
            <w:pPr>
              <w:pStyle w:val="TableText"/>
              <w:rPr>
                <w:lang w:val="en-US"/>
              </w:rPr>
            </w:pPr>
          </w:p>
        </w:tc>
      </w:tr>
    </w:tbl>
    <w:p w14:paraId="6C9B4E46" w14:textId="4FFA3211" w:rsidR="000C6045" w:rsidRPr="000C3223" w:rsidRDefault="000C6045" w:rsidP="005A5554">
      <w:pPr>
        <w:pStyle w:val="Comment"/>
        <w:ind w:left="0"/>
      </w:pPr>
    </w:p>
    <w:sectPr w:rsidR="000C6045" w:rsidRPr="000C3223" w:rsidSect="00634564">
      <w:headerReference w:type="default" r:id="rId50"/>
      <w:footerReference w:type="default" r:id="rId51"/>
      <w:pgSz w:w="11907" w:h="16840" w:code="9"/>
      <w:pgMar w:top="1134" w:right="851" w:bottom="1134" w:left="1418" w:header="567" w:footer="14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512946" w14:textId="77777777" w:rsidR="005524D1" w:rsidRDefault="005524D1">
      <w:r>
        <w:separator/>
      </w:r>
    </w:p>
  </w:endnote>
  <w:endnote w:type="continuationSeparator" w:id="0">
    <w:p w14:paraId="6907A7F3" w14:textId="77777777" w:rsidR="005524D1" w:rsidRDefault="005524D1">
      <w:r>
        <w:continuationSeparator/>
      </w:r>
    </w:p>
  </w:endnote>
  <w:endnote w:type="continuationNotice" w:id="1">
    <w:p w14:paraId="056A0066" w14:textId="77777777" w:rsidR="005524D1" w:rsidRDefault="005524D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36373080" w14:paraId="7313DF27" w14:textId="77777777" w:rsidTr="36373080">
      <w:trPr>
        <w:trHeight w:val="300"/>
      </w:trPr>
      <w:tc>
        <w:tcPr>
          <w:tcW w:w="3210" w:type="dxa"/>
        </w:tcPr>
        <w:p w14:paraId="283467CA" w14:textId="5F4EC009" w:rsidR="36373080" w:rsidRDefault="36373080" w:rsidP="36373080">
          <w:pPr>
            <w:pStyle w:val="a7"/>
            <w:ind w:left="-115"/>
          </w:pPr>
        </w:p>
      </w:tc>
      <w:tc>
        <w:tcPr>
          <w:tcW w:w="3210" w:type="dxa"/>
        </w:tcPr>
        <w:p w14:paraId="1B5C7787" w14:textId="07BDDB38" w:rsidR="36373080" w:rsidRDefault="36373080" w:rsidP="36373080">
          <w:pPr>
            <w:pStyle w:val="a7"/>
            <w:jc w:val="center"/>
          </w:pPr>
        </w:p>
      </w:tc>
      <w:tc>
        <w:tcPr>
          <w:tcW w:w="3210" w:type="dxa"/>
        </w:tcPr>
        <w:p w14:paraId="4DCCF90C" w14:textId="72F8E8E6" w:rsidR="36373080" w:rsidRDefault="36373080" w:rsidP="36373080">
          <w:pPr>
            <w:pStyle w:val="a7"/>
            <w:ind w:right="-115"/>
            <w:jc w:val="right"/>
          </w:pPr>
        </w:p>
      </w:tc>
    </w:tr>
  </w:tbl>
  <w:p w14:paraId="7B6444F8" w14:textId="02BD7F18" w:rsidR="36373080" w:rsidRDefault="36373080" w:rsidP="36373080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E357F9" w14:textId="77777777" w:rsidR="006429EE" w:rsidRDefault="006429EE">
    <w:pPr>
      <w:pStyle w:val="a9"/>
      <w:jc w:val="right"/>
    </w:pPr>
    <w:r>
      <w:rPr>
        <w:rStyle w:val="ab"/>
        <w:lang w:eastAsia="en-US"/>
      </w:rPr>
      <w:fldChar w:fldCharType="begin"/>
    </w:r>
    <w:r>
      <w:rPr>
        <w:rStyle w:val="ab"/>
        <w:lang w:eastAsia="en-US"/>
      </w:rPr>
      <w:instrText xml:space="preserve"> PAGE </w:instrText>
    </w:r>
    <w:r>
      <w:rPr>
        <w:rStyle w:val="ab"/>
        <w:lang w:eastAsia="en-US"/>
      </w:rPr>
      <w:fldChar w:fldCharType="separate"/>
    </w:r>
    <w:r w:rsidR="00994F1D">
      <w:rPr>
        <w:rStyle w:val="ab"/>
        <w:noProof/>
        <w:lang w:eastAsia="en-US"/>
      </w:rPr>
      <w:t>7</w:t>
    </w:r>
    <w:r>
      <w:rPr>
        <w:rStyle w:val="ab"/>
        <w:lang w:eastAsia="en-US"/>
      </w:rPr>
      <w:fldChar w:fldCharType="end"/>
    </w:r>
    <w:r>
      <w:rPr>
        <w:rStyle w:val="ab"/>
        <w:lang w:eastAsia="en-US"/>
      </w:rPr>
      <w:t xml:space="preserve"> (</w:t>
    </w:r>
    <w:r>
      <w:rPr>
        <w:rStyle w:val="ab"/>
        <w:lang w:eastAsia="en-US"/>
      </w:rPr>
      <w:fldChar w:fldCharType="begin"/>
    </w:r>
    <w:r>
      <w:rPr>
        <w:rStyle w:val="ab"/>
        <w:lang w:eastAsia="en-US"/>
      </w:rPr>
      <w:instrText xml:space="preserve"> NUMPAGES  \* MERGEFORMAT </w:instrText>
    </w:r>
    <w:r>
      <w:rPr>
        <w:rStyle w:val="ab"/>
        <w:lang w:eastAsia="en-US"/>
      </w:rPr>
      <w:fldChar w:fldCharType="separate"/>
    </w:r>
    <w:r w:rsidR="00994F1D">
      <w:rPr>
        <w:rStyle w:val="ab"/>
        <w:noProof/>
        <w:lang w:eastAsia="en-US"/>
      </w:rPr>
      <w:t>7</w:t>
    </w:r>
    <w:r>
      <w:rPr>
        <w:rStyle w:val="ab"/>
        <w:lang w:eastAsia="en-US"/>
      </w:rPr>
      <w:fldChar w:fldCharType="end"/>
    </w:r>
    <w:r>
      <w:rPr>
        <w:rStyle w:val="ab"/>
        <w:lang w:eastAsia="en-US"/>
      </w:rPr>
      <w:t>)</w:t>
    </w:r>
  </w:p>
  <w:p w14:paraId="63B2BE07" w14:textId="77777777" w:rsidR="006429EE" w:rsidRDefault="006429EE"/>
  <w:p w14:paraId="5B30F2D3" w14:textId="77777777" w:rsidR="006429EE" w:rsidRDefault="006429EE"/>
  <w:p w14:paraId="7FE07226" w14:textId="77777777" w:rsidR="006429EE" w:rsidRDefault="006429EE"/>
  <w:p w14:paraId="6088126A" w14:textId="77777777" w:rsidR="006429EE" w:rsidRDefault="006429EE"/>
  <w:p w14:paraId="5F375B07" w14:textId="77777777" w:rsidR="006429EE" w:rsidRDefault="006429EE"/>
  <w:p w14:paraId="69ABF24F" w14:textId="77777777" w:rsidR="006429EE" w:rsidRDefault="006429E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C218E1" w14:textId="77777777" w:rsidR="005524D1" w:rsidRDefault="005524D1">
      <w:r>
        <w:separator/>
      </w:r>
    </w:p>
  </w:footnote>
  <w:footnote w:type="continuationSeparator" w:id="0">
    <w:p w14:paraId="3ADBF985" w14:textId="77777777" w:rsidR="005524D1" w:rsidRDefault="005524D1">
      <w:r>
        <w:continuationSeparator/>
      </w:r>
    </w:p>
  </w:footnote>
  <w:footnote w:type="continuationNotice" w:id="1">
    <w:p w14:paraId="35543A71" w14:textId="77777777" w:rsidR="005524D1" w:rsidRDefault="005524D1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4D388F" w14:textId="77777777" w:rsidR="006429EE" w:rsidRDefault="006429EE" w:rsidP="00B536B4">
    <w:pPr>
      <w:jc w:val="right"/>
      <w:rPr>
        <w:rFonts w:ascii="Arial" w:hAnsi="Arial" w:cs="Arial"/>
        <w:b/>
        <w:bCs/>
        <w:sz w:val="36"/>
        <w:szCs w:val="36"/>
      </w:rPr>
    </w:pPr>
  </w:p>
  <w:p w14:paraId="1F7F880A" w14:textId="77777777" w:rsidR="006429EE" w:rsidRPr="00157080" w:rsidRDefault="006429EE" w:rsidP="00157080">
    <w:pPr>
      <w:jc w:val="center"/>
      <w:rPr>
        <w:rFonts w:ascii="Arial" w:hAnsi="Arial" w:cs="Arial"/>
        <w:sz w:val="28"/>
        <w:szCs w:val="28"/>
      </w:rPr>
    </w:pPr>
    <w:r w:rsidRPr="00157080">
      <w:rPr>
        <w:rFonts w:ascii="Arial" w:hAnsi="Arial" w:cs="Arial"/>
        <w:sz w:val="28"/>
        <w:szCs w:val="28"/>
      </w:rPr>
      <w:t>Новосибирский Государственный Университет</w:t>
    </w:r>
  </w:p>
  <w:p w14:paraId="7A92A30C" w14:textId="77777777" w:rsidR="006429EE" w:rsidRPr="00157080" w:rsidRDefault="006429EE" w:rsidP="00157080">
    <w:pPr>
      <w:jc w:val="center"/>
      <w:rPr>
        <w:rFonts w:ascii="Arial" w:hAnsi="Arial" w:cs="Arial"/>
        <w:sz w:val="28"/>
        <w:szCs w:val="28"/>
      </w:rPr>
    </w:pPr>
    <w:r w:rsidRPr="00157080">
      <w:rPr>
        <w:rFonts w:ascii="Arial" w:hAnsi="Arial" w:cs="Arial"/>
        <w:sz w:val="28"/>
        <w:szCs w:val="28"/>
      </w:rPr>
      <w:t>Факультет Информационных Технологий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Borders>
        <w:bottom w:val="single" w:sz="6" w:space="0" w:color="auto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2269"/>
      <w:gridCol w:w="7369"/>
    </w:tblGrid>
    <w:tr w:rsidR="006429EE" w14:paraId="7E8661AB" w14:textId="77777777">
      <w:trPr>
        <w:cantSplit/>
        <w:trHeight w:hRule="exact" w:val="227"/>
      </w:trPr>
      <w:tc>
        <w:tcPr>
          <w:tcW w:w="1177" w:type="pct"/>
          <w:vMerge w:val="restart"/>
          <w:vAlign w:val="center"/>
        </w:tcPr>
        <w:p w14:paraId="3E7FDA45" w14:textId="57CB7809" w:rsidR="006429EE" w:rsidRPr="00157080" w:rsidRDefault="00994F1D" w:rsidP="007704FE">
          <w:pPr>
            <w:pStyle w:val="a7"/>
          </w:pPr>
          <w:fldSimple w:instr="DOCPROPERTY  Company  \* MERGEFORMAT">
            <w:r>
              <w:t>ФИТ НГУ</w:t>
            </w:r>
          </w:fldSimple>
          <w:r w:rsidR="006429EE">
            <w:t xml:space="preserve">, </w:t>
          </w:r>
          <w:r w:rsidR="006429EE">
            <w:fldChar w:fldCharType="begin"/>
          </w:r>
          <w:r w:rsidR="006429EE">
            <w:instrText xml:space="preserve"> DATE  \@ "yyyy" </w:instrText>
          </w:r>
          <w:r w:rsidR="006429EE">
            <w:fldChar w:fldCharType="separate"/>
          </w:r>
          <w:r w:rsidR="00FD7836">
            <w:rPr>
              <w:noProof/>
            </w:rPr>
            <w:t>2024</w:t>
          </w:r>
          <w:r w:rsidR="006429EE">
            <w:fldChar w:fldCharType="end"/>
          </w:r>
          <w:r w:rsidR="006429EE">
            <w:br/>
            <w:t>Курс ООАД</w:t>
          </w:r>
        </w:p>
      </w:tc>
      <w:tc>
        <w:tcPr>
          <w:tcW w:w="3823" w:type="pct"/>
          <w:vAlign w:val="center"/>
        </w:tcPr>
        <w:p w14:paraId="49E558A4" w14:textId="77777777" w:rsidR="006429EE" w:rsidRDefault="00446FA0" w:rsidP="00AE49CC">
          <w:pPr>
            <w:pStyle w:val="a7"/>
            <w:jc w:val="right"/>
          </w:pPr>
          <w:r>
            <w:t>«Приложение для управления финансами»</w:t>
          </w:r>
          <w:r w:rsidR="006429EE">
            <w:t xml:space="preserve">  </w:t>
          </w:r>
          <w:fldSimple w:instr="DOCPROPERTY  Title  \* MERGEFORMAT">
            <w:r w:rsidR="00994F1D">
              <w:t>Техническое описание проекта по курсу ООАД</w:t>
            </w:r>
          </w:fldSimple>
        </w:p>
      </w:tc>
    </w:tr>
    <w:tr w:rsidR="006429EE" w:rsidRPr="00F55BD7" w14:paraId="4452248D" w14:textId="77777777">
      <w:trPr>
        <w:cantSplit/>
        <w:trHeight w:val="345"/>
      </w:trPr>
      <w:tc>
        <w:tcPr>
          <w:tcW w:w="1177" w:type="pct"/>
          <w:vMerge/>
          <w:tcBorders>
            <w:bottom w:val="single" w:sz="6" w:space="0" w:color="auto"/>
          </w:tcBorders>
          <w:vAlign w:val="center"/>
        </w:tcPr>
        <w:p w14:paraId="045DD203" w14:textId="77777777" w:rsidR="006429EE" w:rsidRDefault="006429EE" w:rsidP="00AE49CC">
          <w:pPr>
            <w:pStyle w:val="a7"/>
          </w:pPr>
        </w:p>
      </w:tc>
      <w:tc>
        <w:tcPr>
          <w:tcW w:w="3823" w:type="pct"/>
          <w:tcBorders>
            <w:bottom w:val="single" w:sz="6" w:space="0" w:color="auto"/>
          </w:tcBorders>
          <w:vAlign w:val="center"/>
        </w:tcPr>
        <w:p w14:paraId="1E4E7E5B" w14:textId="675B91D3" w:rsidR="006429EE" w:rsidRPr="007A7486" w:rsidRDefault="006429EE" w:rsidP="00AE49CC">
          <w:pPr>
            <w:pStyle w:val="a7"/>
            <w:jc w:val="right"/>
            <w:rPr>
              <w:sz w:val="18"/>
              <w:szCs w:val="18"/>
            </w:rPr>
          </w:pPr>
          <w:r w:rsidRPr="007A7486">
            <w:rPr>
              <w:sz w:val="18"/>
              <w:szCs w:val="18"/>
            </w:rPr>
            <w:t>Файл</w:t>
          </w:r>
          <w:r w:rsidRPr="00446FA0">
            <w:rPr>
              <w:sz w:val="18"/>
              <w:szCs w:val="18"/>
              <w:lang w:val="en-US"/>
            </w:rPr>
            <w:t xml:space="preserve">: </w:t>
          </w:r>
          <w:r w:rsidR="00E92561">
            <w:rPr>
              <w:sz w:val="18"/>
              <w:szCs w:val="18"/>
            </w:rPr>
            <w:t>ПДУФ</w:t>
          </w:r>
          <w:r w:rsidRPr="00446FA0">
            <w:rPr>
              <w:sz w:val="18"/>
              <w:szCs w:val="18"/>
              <w:lang w:val="en-US"/>
            </w:rPr>
            <w:t xml:space="preserve">   </w:t>
          </w:r>
          <w:r w:rsidRPr="007A7486">
            <w:rPr>
              <w:sz w:val="18"/>
              <w:szCs w:val="18"/>
            </w:rPr>
            <w:t>Версия</w:t>
          </w:r>
          <w:r w:rsidRPr="00446FA0">
            <w:rPr>
              <w:sz w:val="18"/>
              <w:szCs w:val="18"/>
              <w:lang w:val="en-US"/>
            </w:rPr>
            <w:t xml:space="preserve">: </w:t>
          </w:r>
          <w:r w:rsidRPr="00446FA0">
            <w:rPr>
              <w:sz w:val="18"/>
              <w:szCs w:val="18"/>
              <w:lang w:val="en-US"/>
            </w:rPr>
            <w:fldChar w:fldCharType="begin"/>
          </w:r>
          <w:r w:rsidRPr="00446FA0">
            <w:rPr>
              <w:sz w:val="18"/>
              <w:szCs w:val="18"/>
              <w:lang w:val="en-US"/>
            </w:rPr>
            <w:instrText xml:space="preserve"> DOCPROPERTY  Version  \* MERGEFORMAT </w:instrText>
          </w:r>
          <w:r w:rsidRPr="00446FA0">
            <w:rPr>
              <w:sz w:val="18"/>
              <w:szCs w:val="18"/>
              <w:lang w:val="en-US"/>
            </w:rPr>
            <w:fldChar w:fldCharType="separate"/>
          </w:r>
          <w:r w:rsidR="00596AE1" w:rsidRPr="00446FA0">
            <w:rPr>
              <w:sz w:val="18"/>
              <w:szCs w:val="18"/>
              <w:lang w:val="en-US"/>
            </w:rPr>
            <w:t>1.0</w:t>
          </w:r>
          <w:r w:rsidR="00446FA0" w:rsidRPr="00446FA0">
            <w:rPr>
              <w:sz w:val="18"/>
              <w:szCs w:val="18"/>
              <w:lang w:val="en-US"/>
            </w:rPr>
            <w:t>.</w:t>
          </w:r>
          <w:r w:rsidRPr="00446FA0">
            <w:rPr>
              <w:sz w:val="18"/>
              <w:szCs w:val="18"/>
              <w:lang w:val="en-US"/>
            </w:rPr>
            <w:fldChar w:fldCharType="end"/>
          </w:r>
          <w:r w:rsidR="00446FA0">
            <w:rPr>
              <w:sz w:val="18"/>
              <w:szCs w:val="18"/>
            </w:rPr>
            <w:t>0</w:t>
          </w:r>
          <w:r w:rsidRPr="00446FA0">
            <w:rPr>
              <w:sz w:val="18"/>
              <w:szCs w:val="18"/>
              <w:lang w:val="en-US"/>
            </w:rPr>
            <w:t xml:space="preserve">   </w:t>
          </w:r>
          <w:r w:rsidRPr="007A7486">
            <w:rPr>
              <w:sz w:val="18"/>
              <w:szCs w:val="18"/>
            </w:rPr>
            <w:t xml:space="preserve">Дата: </w:t>
          </w:r>
          <w:r w:rsidRPr="007A7486">
            <w:rPr>
              <w:sz w:val="18"/>
              <w:szCs w:val="18"/>
            </w:rPr>
            <w:fldChar w:fldCharType="begin"/>
          </w:r>
          <w:r w:rsidRPr="007A7486">
            <w:rPr>
              <w:sz w:val="18"/>
              <w:szCs w:val="18"/>
            </w:rPr>
            <w:instrText xml:space="preserve"> </w:instrText>
          </w:r>
          <w:r>
            <w:rPr>
              <w:sz w:val="18"/>
              <w:szCs w:val="18"/>
            </w:rPr>
            <w:instrText>DOCPROPERTY</w:instrText>
          </w:r>
          <w:r w:rsidRPr="007A7486">
            <w:rPr>
              <w:sz w:val="18"/>
              <w:szCs w:val="18"/>
            </w:rPr>
            <w:instrText xml:space="preserve">  </w:instrText>
          </w:r>
          <w:r>
            <w:rPr>
              <w:sz w:val="18"/>
              <w:szCs w:val="18"/>
            </w:rPr>
            <w:instrText>Date</w:instrText>
          </w:r>
          <w:r w:rsidRPr="007A7486">
            <w:rPr>
              <w:sz w:val="18"/>
              <w:szCs w:val="18"/>
            </w:rPr>
            <w:instrText xml:space="preserve">  \* </w:instrText>
          </w:r>
          <w:r>
            <w:rPr>
              <w:sz w:val="18"/>
              <w:szCs w:val="18"/>
            </w:rPr>
            <w:instrText>MERGEFORMAT</w:instrText>
          </w:r>
          <w:r w:rsidRPr="007A7486">
            <w:rPr>
              <w:sz w:val="18"/>
              <w:szCs w:val="18"/>
            </w:rPr>
            <w:instrText xml:space="preserve"> </w:instrText>
          </w:r>
          <w:r w:rsidRPr="007A7486">
            <w:rPr>
              <w:sz w:val="18"/>
              <w:szCs w:val="18"/>
            </w:rPr>
            <w:fldChar w:fldCharType="separate"/>
          </w:r>
          <w:r w:rsidR="00446FA0">
            <w:rPr>
              <w:sz w:val="18"/>
              <w:szCs w:val="18"/>
            </w:rPr>
            <w:t>13</w:t>
          </w:r>
          <w:r w:rsidR="00596AE1">
            <w:rPr>
              <w:sz w:val="18"/>
              <w:szCs w:val="18"/>
            </w:rPr>
            <w:t>.09.202</w:t>
          </w:r>
          <w:r w:rsidRPr="007A7486">
            <w:rPr>
              <w:sz w:val="18"/>
              <w:szCs w:val="18"/>
            </w:rPr>
            <w:fldChar w:fldCharType="end"/>
          </w:r>
          <w:r w:rsidR="00446FA0">
            <w:rPr>
              <w:sz w:val="18"/>
              <w:szCs w:val="18"/>
            </w:rPr>
            <w:t>4</w:t>
          </w:r>
        </w:p>
      </w:tc>
    </w:tr>
  </w:tbl>
  <w:p w14:paraId="1E51179B" w14:textId="77777777" w:rsidR="006429EE" w:rsidRDefault="006429EE" w:rsidP="00A605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B4308"/>
    <w:multiLevelType w:val="multilevel"/>
    <w:tmpl w:val="9C2E3D4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6E33E0"/>
    <w:multiLevelType w:val="hybridMultilevel"/>
    <w:tmpl w:val="FFFFFFFF"/>
    <w:lvl w:ilvl="0" w:tplc="041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A02306B"/>
    <w:multiLevelType w:val="multilevel"/>
    <w:tmpl w:val="457CF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D901FF"/>
    <w:multiLevelType w:val="hybridMultilevel"/>
    <w:tmpl w:val="FFFFFFFF"/>
    <w:lvl w:ilvl="0" w:tplc="9516F3BC">
      <w:start w:val="1"/>
      <w:numFmt w:val="bullet"/>
      <w:lvlText w:val="-"/>
      <w:lvlJc w:val="left"/>
      <w:pPr>
        <w:tabs>
          <w:tab w:val="num" w:pos="1095"/>
        </w:tabs>
        <w:ind w:left="1095" w:hanging="360"/>
      </w:pPr>
      <w:rPr>
        <w:rFonts w:ascii="Times New Roman" w:hAnsi="Times New Roman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815"/>
        </w:tabs>
        <w:ind w:left="1815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535"/>
        </w:tabs>
        <w:ind w:left="2535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3255"/>
        </w:tabs>
        <w:ind w:left="3255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975"/>
        </w:tabs>
        <w:ind w:left="3975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695"/>
        </w:tabs>
        <w:ind w:left="4695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415"/>
        </w:tabs>
        <w:ind w:left="5415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6135"/>
        </w:tabs>
        <w:ind w:left="6135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855"/>
        </w:tabs>
        <w:ind w:left="6855" w:hanging="180"/>
      </w:pPr>
      <w:rPr>
        <w:rFonts w:cs="Times New Roman"/>
      </w:rPr>
    </w:lvl>
  </w:abstractNum>
  <w:abstractNum w:abstractNumId="4" w15:restartNumberingAfterBreak="0">
    <w:nsid w:val="1A486B62"/>
    <w:multiLevelType w:val="multilevel"/>
    <w:tmpl w:val="FFFFFFFF"/>
    <w:styleLink w:val="BodyListLinks"/>
    <w:lvl w:ilvl="0">
      <w:start w:val="1"/>
      <w:numFmt w:val="decimal"/>
      <w:lvlText w:val="[%1]"/>
      <w:lvlJc w:val="left"/>
      <w:pPr>
        <w:tabs>
          <w:tab w:val="num" w:pos="1361"/>
        </w:tabs>
        <w:ind w:left="1361" w:hanging="357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</w:pPr>
      <w:rPr>
        <w:rFonts w:cs="Times New Roman" w:hint="default"/>
      </w:rPr>
    </w:lvl>
    <w:lvl w:ilvl="3">
      <w:start w:val="1"/>
      <w:numFmt w:val="decimal"/>
      <w:lvlRestart w:val="0"/>
      <w:lvlText w:val="%1.%2-%4"/>
      <w:lvlJc w:val="left"/>
      <w:pPr>
        <w:tabs>
          <w:tab w:val="num" w:pos="567"/>
        </w:tabs>
        <w:ind w:left="567" w:hanging="567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4680"/>
        </w:tabs>
        <w:ind w:left="295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5400"/>
        </w:tabs>
        <w:ind w:left="345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6480"/>
        </w:tabs>
        <w:ind w:left="396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0"/>
        </w:tabs>
        <w:ind w:left="446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920"/>
        </w:tabs>
        <w:ind w:left="5040" w:hanging="1440"/>
      </w:pPr>
      <w:rPr>
        <w:rFonts w:cs="Times New Roman" w:hint="default"/>
      </w:rPr>
    </w:lvl>
  </w:abstractNum>
  <w:abstractNum w:abstractNumId="5" w15:restartNumberingAfterBreak="0">
    <w:nsid w:val="24F33355"/>
    <w:multiLevelType w:val="hybridMultilevel"/>
    <w:tmpl w:val="68AE58BC"/>
    <w:lvl w:ilvl="0" w:tplc="FFFFFFFF">
      <w:start w:val="1"/>
      <w:numFmt w:val="decimal"/>
      <w:lvlText w:val="%1."/>
      <w:lvlJc w:val="left"/>
      <w:pPr>
        <w:ind w:left="927" w:hanging="360"/>
      </w:pPr>
    </w:lvl>
    <w:lvl w:ilvl="1" w:tplc="FFFFFFFF">
      <w:start w:val="1"/>
      <w:numFmt w:val="lowerLetter"/>
      <w:lvlText w:val="%2."/>
      <w:lvlJc w:val="left"/>
      <w:pPr>
        <w:ind w:left="1647" w:hanging="360"/>
      </w:pPr>
    </w:lvl>
    <w:lvl w:ilvl="2" w:tplc="FFFFFFFF">
      <w:start w:val="1"/>
      <w:numFmt w:val="lowerRoman"/>
      <w:lvlText w:val="%3."/>
      <w:lvlJc w:val="right"/>
      <w:pPr>
        <w:ind w:left="2367" w:hanging="180"/>
      </w:pPr>
    </w:lvl>
    <w:lvl w:ilvl="3" w:tplc="FFFFFFFF">
      <w:start w:val="1"/>
      <w:numFmt w:val="decimal"/>
      <w:lvlText w:val="%4."/>
      <w:lvlJc w:val="left"/>
      <w:pPr>
        <w:ind w:left="3087" w:hanging="360"/>
      </w:pPr>
    </w:lvl>
    <w:lvl w:ilvl="4" w:tplc="FFFFFFFF">
      <w:start w:val="1"/>
      <w:numFmt w:val="lowerLetter"/>
      <w:lvlText w:val="%5."/>
      <w:lvlJc w:val="left"/>
      <w:pPr>
        <w:ind w:left="3807" w:hanging="360"/>
      </w:pPr>
    </w:lvl>
    <w:lvl w:ilvl="5" w:tplc="FFFFFFFF">
      <w:start w:val="1"/>
      <w:numFmt w:val="lowerRoman"/>
      <w:lvlText w:val="%6."/>
      <w:lvlJc w:val="right"/>
      <w:pPr>
        <w:ind w:left="4527" w:hanging="180"/>
      </w:pPr>
    </w:lvl>
    <w:lvl w:ilvl="6" w:tplc="FFFFFFFF">
      <w:start w:val="1"/>
      <w:numFmt w:val="decimal"/>
      <w:lvlText w:val="%7."/>
      <w:lvlJc w:val="left"/>
      <w:pPr>
        <w:ind w:left="5247" w:hanging="360"/>
      </w:pPr>
    </w:lvl>
    <w:lvl w:ilvl="7" w:tplc="FFFFFFFF">
      <w:start w:val="1"/>
      <w:numFmt w:val="lowerLetter"/>
      <w:lvlText w:val="%8."/>
      <w:lvlJc w:val="left"/>
      <w:pPr>
        <w:ind w:left="5967" w:hanging="360"/>
      </w:pPr>
    </w:lvl>
    <w:lvl w:ilvl="8" w:tplc="FFFFFFFF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258A53DD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cs="Times New Roman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C17C82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cs="Times New Roman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D83133"/>
    <w:multiLevelType w:val="multilevel"/>
    <w:tmpl w:val="57BC4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C667432"/>
    <w:multiLevelType w:val="multilevel"/>
    <w:tmpl w:val="E3524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07767D"/>
    <w:multiLevelType w:val="hybridMultilevel"/>
    <w:tmpl w:val="320418A6"/>
    <w:lvl w:ilvl="0" w:tplc="221AC3B0">
      <w:start w:val="1"/>
      <w:numFmt w:val="decimal"/>
      <w:lvlText w:val="%1."/>
      <w:lvlJc w:val="left"/>
      <w:pPr>
        <w:ind w:left="927" w:hanging="360"/>
      </w:pPr>
    </w:lvl>
    <w:lvl w:ilvl="1" w:tplc="EB027196">
      <w:start w:val="1"/>
      <w:numFmt w:val="lowerLetter"/>
      <w:lvlText w:val="%2."/>
      <w:lvlJc w:val="left"/>
      <w:pPr>
        <w:ind w:left="1647" w:hanging="360"/>
      </w:pPr>
    </w:lvl>
    <w:lvl w:ilvl="2" w:tplc="E8328B54">
      <w:start w:val="1"/>
      <w:numFmt w:val="lowerRoman"/>
      <w:lvlText w:val="%3."/>
      <w:lvlJc w:val="right"/>
      <w:pPr>
        <w:ind w:left="2367" w:hanging="180"/>
      </w:pPr>
    </w:lvl>
    <w:lvl w:ilvl="3" w:tplc="AEBCFE92">
      <w:start w:val="1"/>
      <w:numFmt w:val="decimal"/>
      <w:lvlText w:val="%4."/>
      <w:lvlJc w:val="left"/>
      <w:pPr>
        <w:ind w:left="3087" w:hanging="360"/>
      </w:pPr>
    </w:lvl>
    <w:lvl w:ilvl="4" w:tplc="B26EBC24">
      <w:start w:val="1"/>
      <w:numFmt w:val="lowerLetter"/>
      <w:lvlText w:val="%5."/>
      <w:lvlJc w:val="left"/>
      <w:pPr>
        <w:ind w:left="3807" w:hanging="360"/>
      </w:pPr>
    </w:lvl>
    <w:lvl w:ilvl="5" w:tplc="34BC5F8C">
      <w:start w:val="1"/>
      <w:numFmt w:val="lowerRoman"/>
      <w:lvlText w:val="%6."/>
      <w:lvlJc w:val="right"/>
      <w:pPr>
        <w:ind w:left="4527" w:hanging="180"/>
      </w:pPr>
    </w:lvl>
    <w:lvl w:ilvl="6" w:tplc="D7C07CCA">
      <w:start w:val="1"/>
      <w:numFmt w:val="decimal"/>
      <w:lvlText w:val="%7."/>
      <w:lvlJc w:val="left"/>
      <w:pPr>
        <w:ind w:left="5247" w:hanging="360"/>
      </w:pPr>
    </w:lvl>
    <w:lvl w:ilvl="7" w:tplc="BA20DB9A">
      <w:start w:val="1"/>
      <w:numFmt w:val="lowerLetter"/>
      <w:lvlText w:val="%8."/>
      <w:lvlJc w:val="left"/>
      <w:pPr>
        <w:ind w:left="5967" w:hanging="360"/>
      </w:pPr>
    </w:lvl>
    <w:lvl w:ilvl="8" w:tplc="6688D73A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0F96CB8"/>
    <w:multiLevelType w:val="multilevel"/>
    <w:tmpl w:val="220A22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FD3FE0"/>
    <w:multiLevelType w:val="multilevel"/>
    <w:tmpl w:val="5080B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F87A89"/>
    <w:multiLevelType w:val="multilevel"/>
    <w:tmpl w:val="FFFFFFFF"/>
    <w:styleLink w:val="BodyListLetter"/>
    <w:lvl w:ilvl="0">
      <w:start w:val="1"/>
      <w:numFmt w:val="lowerLetter"/>
      <w:lvlText w:val="%1)"/>
      <w:lvlJc w:val="left"/>
      <w:pPr>
        <w:tabs>
          <w:tab w:val="num" w:pos="1367"/>
        </w:tabs>
        <w:ind w:left="1361" w:hanging="357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  <w:rPr>
        <w:rFonts w:cs="Times New Roman"/>
      </w:rPr>
    </w:lvl>
  </w:abstractNum>
  <w:abstractNum w:abstractNumId="14" w15:restartNumberingAfterBreak="0">
    <w:nsid w:val="35176466"/>
    <w:multiLevelType w:val="multilevel"/>
    <w:tmpl w:val="FFFFFFFF"/>
    <w:numStyleLink w:val="BodyListSymbol"/>
  </w:abstractNum>
  <w:abstractNum w:abstractNumId="15" w15:restartNumberingAfterBreak="0">
    <w:nsid w:val="363424D0"/>
    <w:multiLevelType w:val="hybridMultilevel"/>
    <w:tmpl w:val="E5DA7D30"/>
    <w:lvl w:ilvl="0" w:tplc="0419000F">
      <w:start w:val="1"/>
      <w:numFmt w:val="decimal"/>
      <w:lvlText w:val="%1.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6" w15:restartNumberingAfterBreak="0">
    <w:nsid w:val="38E907BC"/>
    <w:multiLevelType w:val="multilevel"/>
    <w:tmpl w:val="B3D6C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A2D652"/>
    <w:multiLevelType w:val="hybridMultilevel"/>
    <w:tmpl w:val="EDD0EC0A"/>
    <w:lvl w:ilvl="0" w:tplc="F2BA64BA">
      <w:start w:val="1"/>
      <w:numFmt w:val="decimal"/>
      <w:lvlText w:val="%1."/>
      <w:lvlJc w:val="left"/>
      <w:pPr>
        <w:ind w:left="927" w:hanging="360"/>
      </w:pPr>
    </w:lvl>
    <w:lvl w:ilvl="1" w:tplc="C44886C0">
      <w:start w:val="1"/>
      <w:numFmt w:val="lowerLetter"/>
      <w:lvlText w:val="%2."/>
      <w:lvlJc w:val="left"/>
      <w:pPr>
        <w:ind w:left="1647" w:hanging="360"/>
      </w:pPr>
    </w:lvl>
    <w:lvl w:ilvl="2" w:tplc="164838E0">
      <w:start w:val="1"/>
      <w:numFmt w:val="lowerRoman"/>
      <w:lvlText w:val="%3."/>
      <w:lvlJc w:val="right"/>
      <w:pPr>
        <w:ind w:left="2367" w:hanging="180"/>
      </w:pPr>
    </w:lvl>
    <w:lvl w:ilvl="3" w:tplc="559461DC">
      <w:start w:val="1"/>
      <w:numFmt w:val="decimal"/>
      <w:lvlText w:val="%4."/>
      <w:lvlJc w:val="left"/>
      <w:pPr>
        <w:ind w:left="3087" w:hanging="360"/>
      </w:pPr>
    </w:lvl>
    <w:lvl w:ilvl="4" w:tplc="A030DDB4">
      <w:start w:val="1"/>
      <w:numFmt w:val="lowerLetter"/>
      <w:lvlText w:val="%5."/>
      <w:lvlJc w:val="left"/>
      <w:pPr>
        <w:ind w:left="3807" w:hanging="360"/>
      </w:pPr>
    </w:lvl>
    <w:lvl w:ilvl="5" w:tplc="DA684D1E">
      <w:start w:val="1"/>
      <w:numFmt w:val="lowerRoman"/>
      <w:lvlText w:val="%6."/>
      <w:lvlJc w:val="right"/>
      <w:pPr>
        <w:ind w:left="4527" w:hanging="180"/>
      </w:pPr>
    </w:lvl>
    <w:lvl w:ilvl="6" w:tplc="E244FED4">
      <w:start w:val="1"/>
      <w:numFmt w:val="decimal"/>
      <w:lvlText w:val="%7."/>
      <w:lvlJc w:val="left"/>
      <w:pPr>
        <w:ind w:left="5247" w:hanging="360"/>
      </w:pPr>
    </w:lvl>
    <w:lvl w:ilvl="7" w:tplc="BD54CED8">
      <w:start w:val="1"/>
      <w:numFmt w:val="lowerLetter"/>
      <w:lvlText w:val="%8."/>
      <w:lvlJc w:val="left"/>
      <w:pPr>
        <w:ind w:left="5967" w:hanging="360"/>
      </w:pPr>
    </w:lvl>
    <w:lvl w:ilvl="8" w:tplc="DE2014BA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3A5C2B8A"/>
    <w:multiLevelType w:val="multilevel"/>
    <w:tmpl w:val="FFFFFFFF"/>
    <w:styleLink w:val="BodyListSymbol"/>
    <w:lvl w:ilvl="0">
      <w:start w:val="1"/>
      <w:numFmt w:val="bullet"/>
      <w:lvlText w:val=""/>
      <w:lvlJc w:val="left"/>
      <w:pPr>
        <w:tabs>
          <w:tab w:val="num" w:pos="1364"/>
        </w:tabs>
        <w:ind w:left="1361" w:hanging="357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5E51D6"/>
    <w:multiLevelType w:val="hybridMultilevel"/>
    <w:tmpl w:val="9E4E8C98"/>
    <w:lvl w:ilvl="0" w:tplc="124E89F0">
      <w:start w:val="1"/>
      <w:numFmt w:val="decimal"/>
      <w:lvlText w:val="%1."/>
      <w:lvlJc w:val="left"/>
      <w:pPr>
        <w:ind w:left="1440" w:hanging="360"/>
      </w:pPr>
    </w:lvl>
    <w:lvl w:ilvl="1" w:tplc="229297BA">
      <w:start w:val="1"/>
      <w:numFmt w:val="lowerLetter"/>
      <w:lvlText w:val="%2."/>
      <w:lvlJc w:val="left"/>
      <w:pPr>
        <w:ind w:left="2160" w:hanging="360"/>
      </w:pPr>
    </w:lvl>
    <w:lvl w:ilvl="2" w:tplc="31668CAA">
      <w:start w:val="1"/>
      <w:numFmt w:val="lowerRoman"/>
      <w:lvlText w:val="%3."/>
      <w:lvlJc w:val="right"/>
      <w:pPr>
        <w:ind w:left="2880" w:hanging="180"/>
      </w:pPr>
    </w:lvl>
    <w:lvl w:ilvl="3" w:tplc="C8804C4C">
      <w:start w:val="1"/>
      <w:numFmt w:val="decimal"/>
      <w:lvlText w:val="%4."/>
      <w:lvlJc w:val="left"/>
      <w:pPr>
        <w:ind w:left="3600" w:hanging="360"/>
      </w:pPr>
    </w:lvl>
    <w:lvl w:ilvl="4" w:tplc="95EE6406">
      <w:start w:val="1"/>
      <w:numFmt w:val="lowerLetter"/>
      <w:lvlText w:val="%5."/>
      <w:lvlJc w:val="left"/>
      <w:pPr>
        <w:ind w:left="4320" w:hanging="360"/>
      </w:pPr>
    </w:lvl>
    <w:lvl w:ilvl="5" w:tplc="C006609C">
      <w:start w:val="1"/>
      <w:numFmt w:val="lowerRoman"/>
      <w:lvlText w:val="%6."/>
      <w:lvlJc w:val="right"/>
      <w:pPr>
        <w:ind w:left="5040" w:hanging="180"/>
      </w:pPr>
    </w:lvl>
    <w:lvl w:ilvl="6" w:tplc="CF22D52E">
      <w:start w:val="1"/>
      <w:numFmt w:val="decimal"/>
      <w:lvlText w:val="%7."/>
      <w:lvlJc w:val="left"/>
      <w:pPr>
        <w:ind w:left="5760" w:hanging="360"/>
      </w:pPr>
    </w:lvl>
    <w:lvl w:ilvl="7" w:tplc="D9949010">
      <w:start w:val="1"/>
      <w:numFmt w:val="lowerLetter"/>
      <w:lvlText w:val="%8."/>
      <w:lvlJc w:val="left"/>
      <w:pPr>
        <w:ind w:left="6480" w:hanging="360"/>
      </w:pPr>
    </w:lvl>
    <w:lvl w:ilvl="8" w:tplc="5F689FE4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31540D5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49F51FA"/>
    <w:multiLevelType w:val="multilevel"/>
    <w:tmpl w:val="5B46E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77C217D"/>
    <w:multiLevelType w:val="hybridMultilevel"/>
    <w:tmpl w:val="FFFFFFFF"/>
    <w:lvl w:ilvl="0" w:tplc="4C8AD25E">
      <w:start w:val="1"/>
      <w:numFmt w:val="decimal"/>
      <w:pStyle w:val="Example"/>
      <w:lvlText w:val="[%1]"/>
      <w:lvlJc w:val="left"/>
      <w:pPr>
        <w:tabs>
          <w:tab w:val="num" w:pos="1854"/>
        </w:tabs>
        <w:ind w:left="1854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  <w:rPr>
        <w:rFonts w:cs="Times New Roman"/>
      </w:rPr>
    </w:lvl>
  </w:abstractNum>
  <w:abstractNum w:abstractNumId="23" w15:restartNumberingAfterBreak="0">
    <w:nsid w:val="47F41BB5"/>
    <w:multiLevelType w:val="hybridMultilevel"/>
    <w:tmpl w:val="3908737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49383C95"/>
    <w:multiLevelType w:val="multilevel"/>
    <w:tmpl w:val="BAA02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C5F17BD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9F429F"/>
    <w:multiLevelType w:val="multilevel"/>
    <w:tmpl w:val="FFFFFFFF"/>
    <w:styleLink w:val="ParagraphList"/>
    <w:lvl w:ilvl="0">
      <w:start w:val="1"/>
      <w:numFmt w:val="decimal"/>
      <w:pStyle w:val="1"/>
      <w:lvlText w:val="%1.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27" w15:restartNumberingAfterBreak="0">
    <w:nsid w:val="52A34341"/>
    <w:multiLevelType w:val="hybridMultilevel"/>
    <w:tmpl w:val="064C03C4"/>
    <w:lvl w:ilvl="0" w:tplc="CA56EB70">
      <w:start w:val="1"/>
      <w:numFmt w:val="decimal"/>
      <w:lvlText w:val="%1."/>
      <w:lvlJc w:val="left"/>
      <w:pPr>
        <w:ind w:left="927" w:hanging="360"/>
      </w:pPr>
    </w:lvl>
    <w:lvl w:ilvl="1" w:tplc="C3D2E010">
      <w:start w:val="1"/>
      <w:numFmt w:val="lowerLetter"/>
      <w:lvlText w:val="%2."/>
      <w:lvlJc w:val="left"/>
      <w:pPr>
        <w:ind w:left="1647" w:hanging="360"/>
      </w:pPr>
    </w:lvl>
    <w:lvl w:ilvl="2" w:tplc="74B49FBE">
      <w:start w:val="1"/>
      <w:numFmt w:val="lowerRoman"/>
      <w:lvlText w:val="%3."/>
      <w:lvlJc w:val="right"/>
      <w:pPr>
        <w:ind w:left="2367" w:hanging="180"/>
      </w:pPr>
    </w:lvl>
    <w:lvl w:ilvl="3" w:tplc="B7E66840">
      <w:start w:val="1"/>
      <w:numFmt w:val="decimal"/>
      <w:lvlText w:val="%4."/>
      <w:lvlJc w:val="left"/>
      <w:pPr>
        <w:ind w:left="3087" w:hanging="360"/>
      </w:pPr>
    </w:lvl>
    <w:lvl w:ilvl="4" w:tplc="B7560724">
      <w:start w:val="1"/>
      <w:numFmt w:val="lowerLetter"/>
      <w:lvlText w:val="%5."/>
      <w:lvlJc w:val="left"/>
      <w:pPr>
        <w:ind w:left="3807" w:hanging="360"/>
      </w:pPr>
    </w:lvl>
    <w:lvl w:ilvl="5" w:tplc="65886828">
      <w:start w:val="1"/>
      <w:numFmt w:val="lowerRoman"/>
      <w:lvlText w:val="%6."/>
      <w:lvlJc w:val="right"/>
      <w:pPr>
        <w:ind w:left="4527" w:hanging="180"/>
      </w:pPr>
    </w:lvl>
    <w:lvl w:ilvl="6" w:tplc="1D9C4EE0">
      <w:start w:val="1"/>
      <w:numFmt w:val="decimal"/>
      <w:lvlText w:val="%7."/>
      <w:lvlJc w:val="left"/>
      <w:pPr>
        <w:ind w:left="5247" w:hanging="360"/>
      </w:pPr>
    </w:lvl>
    <w:lvl w:ilvl="7" w:tplc="43FCAE4C">
      <w:start w:val="1"/>
      <w:numFmt w:val="lowerLetter"/>
      <w:lvlText w:val="%8."/>
      <w:lvlJc w:val="left"/>
      <w:pPr>
        <w:ind w:left="5967" w:hanging="360"/>
      </w:pPr>
    </w:lvl>
    <w:lvl w:ilvl="8" w:tplc="2BCA3066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53AB070D"/>
    <w:multiLevelType w:val="multilevel"/>
    <w:tmpl w:val="53B22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56D0850"/>
    <w:multiLevelType w:val="multilevel"/>
    <w:tmpl w:val="4DE26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6D1553F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7773839"/>
    <w:multiLevelType w:val="multilevel"/>
    <w:tmpl w:val="4BF8B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7913090"/>
    <w:multiLevelType w:val="hybridMultilevel"/>
    <w:tmpl w:val="FFFFFFFF"/>
    <w:lvl w:ilvl="0" w:tplc="0419000F">
      <w:start w:val="1"/>
      <w:numFmt w:val="decimal"/>
      <w:lvlText w:val="%1."/>
      <w:lvlJc w:val="left"/>
      <w:pPr>
        <w:tabs>
          <w:tab w:val="num" w:pos="1854"/>
        </w:tabs>
        <w:ind w:left="1854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2574"/>
        </w:tabs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3294"/>
        </w:tabs>
        <w:ind w:left="3294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4014"/>
        </w:tabs>
        <w:ind w:left="4014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4734"/>
        </w:tabs>
        <w:ind w:left="4734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5454"/>
        </w:tabs>
        <w:ind w:left="5454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6174"/>
        </w:tabs>
        <w:ind w:left="6174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6894"/>
        </w:tabs>
        <w:ind w:left="6894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7614"/>
        </w:tabs>
        <w:ind w:left="7614" w:hanging="180"/>
      </w:pPr>
      <w:rPr>
        <w:rFonts w:cs="Times New Roman"/>
      </w:rPr>
    </w:lvl>
  </w:abstractNum>
  <w:abstractNum w:abstractNumId="33" w15:restartNumberingAfterBreak="0">
    <w:nsid w:val="581B5E42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A5A7A09"/>
    <w:multiLevelType w:val="multilevel"/>
    <w:tmpl w:val="EB50F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AD00E9C"/>
    <w:multiLevelType w:val="hybridMultilevel"/>
    <w:tmpl w:val="4C52373A"/>
    <w:lvl w:ilvl="0" w:tplc="D1067A56">
      <w:start w:val="1"/>
      <w:numFmt w:val="decimal"/>
      <w:lvlText w:val="%1."/>
      <w:lvlJc w:val="left"/>
      <w:pPr>
        <w:ind w:left="927" w:hanging="360"/>
      </w:pPr>
    </w:lvl>
    <w:lvl w:ilvl="1" w:tplc="B1942636">
      <w:start w:val="1"/>
      <w:numFmt w:val="lowerLetter"/>
      <w:lvlText w:val="%2."/>
      <w:lvlJc w:val="left"/>
      <w:pPr>
        <w:ind w:left="1647" w:hanging="360"/>
      </w:pPr>
    </w:lvl>
    <w:lvl w:ilvl="2" w:tplc="57304B72">
      <w:start w:val="1"/>
      <w:numFmt w:val="lowerRoman"/>
      <w:lvlText w:val="%3."/>
      <w:lvlJc w:val="right"/>
      <w:pPr>
        <w:ind w:left="2367" w:hanging="180"/>
      </w:pPr>
    </w:lvl>
    <w:lvl w:ilvl="3" w:tplc="D31E9E74">
      <w:start w:val="1"/>
      <w:numFmt w:val="decimal"/>
      <w:lvlText w:val="%4."/>
      <w:lvlJc w:val="left"/>
      <w:pPr>
        <w:ind w:left="3087" w:hanging="360"/>
      </w:pPr>
    </w:lvl>
    <w:lvl w:ilvl="4" w:tplc="6CFA09F6">
      <w:start w:val="1"/>
      <w:numFmt w:val="lowerLetter"/>
      <w:lvlText w:val="%5."/>
      <w:lvlJc w:val="left"/>
      <w:pPr>
        <w:ind w:left="3807" w:hanging="360"/>
      </w:pPr>
    </w:lvl>
    <w:lvl w:ilvl="5" w:tplc="743CAE82">
      <w:start w:val="1"/>
      <w:numFmt w:val="lowerRoman"/>
      <w:lvlText w:val="%6."/>
      <w:lvlJc w:val="right"/>
      <w:pPr>
        <w:ind w:left="4527" w:hanging="180"/>
      </w:pPr>
    </w:lvl>
    <w:lvl w:ilvl="6" w:tplc="324AAA30">
      <w:start w:val="1"/>
      <w:numFmt w:val="decimal"/>
      <w:lvlText w:val="%7."/>
      <w:lvlJc w:val="left"/>
      <w:pPr>
        <w:ind w:left="5247" w:hanging="360"/>
      </w:pPr>
    </w:lvl>
    <w:lvl w:ilvl="7" w:tplc="65D4F5A0">
      <w:start w:val="1"/>
      <w:numFmt w:val="lowerLetter"/>
      <w:lvlText w:val="%8."/>
      <w:lvlJc w:val="left"/>
      <w:pPr>
        <w:ind w:left="5967" w:hanging="360"/>
      </w:pPr>
    </w:lvl>
    <w:lvl w:ilvl="8" w:tplc="A0B82960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5E175E0C"/>
    <w:multiLevelType w:val="hybridMultilevel"/>
    <w:tmpl w:val="4C52373A"/>
    <w:lvl w:ilvl="0" w:tplc="FFFFFFFF">
      <w:start w:val="1"/>
      <w:numFmt w:val="decimal"/>
      <w:lvlText w:val="%1."/>
      <w:lvlJc w:val="left"/>
      <w:pPr>
        <w:ind w:left="927" w:hanging="360"/>
      </w:pPr>
    </w:lvl>
    <w:lvl w:ilvl="1" w:tplc="FFFFFFFF">
      <w:start w:val="1"/>
      <w:numFmt w:val="lowerLetter"/>
      <w:lvlText w:val="%2."/>
      <w:lvlJc w:val="left"/>
      <w:pPr>
        <w:ind w:left="1647" w:hanging="360"/>
      </w:pPr>
    </w:lvl>
    <w:lvl w:ilvl="2" w:tplc="FFFFFFFF">
      <w:start w:val="1"/>
      <w:numFmt w:val="lowerRoman"/>
      <w:lvlText w:val="%3."/>
      <w:lvlJc w:val="right"/>
      <w:pPr>
        <w:ind w:left="2367" w:hanging="180"/>
      </w:pPr>
    </w:lvl>
    <w:lvl w:ilvl="3" w:tplc="FFFFFFFF">
      <w:start w:val="1"/>
      <w:numFmt w:val="decimal"/>
      <w:lvlText w:val="%4."/>
      <w:lvlJc w:val="left"/>
      <w:pPr>
        <w:ind w:left="3087" w:hanging="360"/>
      </w:pPr>
    </w:lvl>
    <w:lvl w:ilvl="4" w:tplc="FFFFFFFF">
      <w:start w:val="1"/>
      <w:numFmt w:val="lowerLetter"/>
      <w:lvlText w:val="%5."/>
      <w:lvlJc w:val="left"/>
      <w:pPr>
        <w:ind w:left="3807" w:hanging="360"/>
      </w:pPr>
    </w:lvl>
    <w:lvl w:ilvl="5" w:tplc="FFFFFFFF">
      <w:start w:val="1"/>
      <w:numFmt w:val="lowerRoman"/>
      <w:lvlText w:val="%6."/>
      <w:lvlJc w:val="right"/>
      <w:pPr>
        <w:ind w:left="4527" w:hanging="180"/>
      </w:pPr>
    </w:lvl>
    <w:lvl w:ilvl="6" w:tplc="FFFFFFFF">
      <w:start w:val="1"/>
      <w:numFmt w:val="decimal"/>
      <w:lvlText w:val="%7."/>
      <w:lvlJc w:val="left"/>
      <w:pPr>
        <w:ind w:left="5247" w:hanging="360"/>
      </w:pPr>
    </w:lvl>
    <w:lvl w:ilvl="7" w:tplc="FFFFFFFF">
      <w:start w:val="1"/>
      <w:numFmt w:val="lowerLetter"/>
      <w:lvlText w:val="%8."/>
      <w:lvlJc w:val="left"/>
      <w:pPr>
        <w:ind w:left="5967" w:hanging="360"/>
      </w:pPr>
    </w:lvl>
    <w:lvl w:ilvl="8" w:tplc="FFFFFFFF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6386FA84"/>
    <w:multiLevelType w:val="hybridMultilevel"/>
    <w:tmpl w:val="68AE58BC"/>
    <w:lvl w:ilvl="0" w:tplc="BA0AAA7A">
      <w:start w:val="1"/>
      <w:numFmt w:val="decimal"/>
      <w:lvlText w:val="%1."/>
      <w:lvlJc w:val="left"/>
      <w:pPr>
        <w:ind w:left="927" w:hanging="360"/>
      </w:pPr>
    </w:lvl>
    <w:lvl w:ilvl="1" w:tplc="7A7C6FC2">
      <w:start w:val="1"/>
      <w:numFmt w:val="lowerLetter"/>
      <w:lvlText w:val="%2."/>
      <w:lvlJc w:val="left"/>
      <w:pPr>
        <w:ind w:left="1647" w:hanging="360"/>
      </w:pPr>
    </w:lvl>
    <w:lvl w:ilvl="2" w:tplc="E12C112A">
      <w:start w:val="1"/>
      <w:numFmt w:val="lowerRoman"/>
      <w:lvlText w:val="%3."/>
      <w:lvlJc w:val="right"/>
      <w:pPr>
        <w:ind w:left="2367" w:hanging="180"/>
      </w:pPr>
    </w:lvl>
    <w:lvl w:ilvl="3" w:tplc="F5BA9184">
      <w:start w:val="1"/>
      <w:numFmt w:val="decimal"/>
      <w:lvlText w:val="%4."/>
      <w:lvlJc w:val="left"/>
      <w:pPr>
        <w:ind w:left="3087" w:hanging="360"/>
      </w:pPr>
    </w:lvl>
    <w:lvl w:ilvl="4" w:tplc="EEBAE518">
      <w:start w:val="1"/>
      <w:numFmt w:val="lowerLetter"/>
      <w:lvlText w:val="%5."/>
      <w:lvlJc w:val="left"/>
      <w:pPr>
        <w:ind w:left="3807" w:hanging="360"/>
      </w:pPr>
    </w:lvl>
    <w:lvl w:ilvl="5" w:tplc="752CB71E">
      <w:start w:val="1"/>
      <w:numFmt w:val="lowerRoman"/>
      <w:lvlText w:val="%6."/>
      <w:lvlJc w:val="right"/>
      <w:pPr>
        <w:ind w:left="4527" w:hanging="180"/>
      </w:pPr>
    </w:lvl>
    <w:lvl w:ilvl="6" w:tplc="842C0480">
      <w:start w:val="1"/>
      <w:numFmt w:val="decimal"/>
      <w:lvlText w:val="%7."/>
      <w:lvlJc w:val="left"/>
      <w:pPr>
        <w:ind w:left="5247" w:hanging="360"/>
      </w:pPr>
    </w:lvl>
    <w:lvl w:ilvl="7" w:tplc="F500AD12">
      <w:start w:val="1"/>
      <w:numFmt w:val="lowerLetter"/>
      <w:lvlText w:val="%8."/>
      <w:lvlJc w:val="left"/>
      <w:pPr>
        <w:ind w:left="5967" w:hanging="360"/>
      </w:pPr>
    </w:lvl>
    <w:lvl w:ilvl="8" w:tplc="022A72BE">
      <w:start w:val="1"/>
      <w:numFmt w:val="lowerRoman"/>
      <w:lvlText w:val="%9."/>
      <w:lvlJc w:val="right"/>
      <w:pPr>
        <w:ind w:left="6687" w:hanging="180"/>
      </w:pPr>
    </w:lvl>
  </w:abstractNum>
  <w:abstractNum w:abstractNumId="38" w15:restartNumberingAfterBreak="0">
    <w:nsid w:val="641837A0"/>
    <w:multiLevelType w:val="hybridMultilevel"/>
    <w:tmpl w:val="FFFFFFFF"/>
    <w:lvl w:ilvl="0" w:tplc="4C8AD25E">
      <w:start w:val="1"/>
      <w:numFmt w:val="decimal"/>
      <w:lvlText w:val="[%1]"/>
      <w:lvlJc w:val="left"/>
      <w:pPr>
        <w:tabs>
          <w:tab w:val="num" w:pos="1854"/>
        </w:tabs>
        <w:ind w:left="1854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  <w:rPr>
        <w:rFonts w:cs="Times New Roman"/>
      </w:rPr>
    </w:lvl>
  </w:abstractNum>
  <w:abstractNum w:abstractNumId="39" w15:restartNumberingAfterBreak="0">
    <w:nsid w:val="654859A3"/>
    <w:multiLevelType w:val="hybridMultilevel"/>
    <w:tmpl w:val="68AE58BC"/>
    <w:lvl w:ilvl="0" w:tplc="FFFFFFFF">
      <w:start w:val="1"/>
      <w:numFmt w:val="decimal"/>
      <w:lvlText w:val="%1."/>
      <w:lvlJc w:val="left"/>
      <w:pPr>
        <w:ind w:left="927" w:hanging="360"/>
      </w:pPr>
    </w:lvl>
    <w:lvl w:ilvl="1" w:tplc="FFFFFFFF">
      <w:start w:val="1"/>
      <w:numFmt w:val="lowerLetter"/>
      <w:lvlText w:val="%2."/>
      <w:lvlJc w:val="left"/>
      <w:pPr>
        <w:ind w:left="1647" w:hanging="360"/>
      </w:pPr>
    </w:lvl>
    <w:lvl w:ilvl="2" w:tplc="FFFFFFFF">
      <w:start w:val="1"/>
      <w:numFmt w:val="lowerRoman"/>
      <w:lvlText w:val="%3."/>
      <w:lvlJc w:val="right"/>
      <w:pPr>
        <w:ind w:left="2367" w:hanging="180"/>
      </w:pPr>
    </w:lvl>
    <w:lvl w:ilvl="3" w:tplc="FFFFFFFF">
      <w:start w:val="1"/>
      <w:numFmt w:val="decimal"/>
      <w:lvlText w:val="%4."/>
      <w:lvlJc w:val="left"/>
      <w:pPr>
        <w:ind w:left="3087" w:hanging="360"/>
      </w:pPr>
    </w:lvl>
    <w:lvl w:ilvl="4" w:tplc="FFFFFFFF">
      <w:start w:val="1"/>
      <w:numFmt w:val="lowerLetter"/>
      <w:lvlText w:val="%5."/>
      <w:lvlJc w:val="left"/>
      <w:pPr>
        <w:ind w:left="3807" w:hanging="360"/>
      </w:pPr>
    </w:lvl>
    <w:lvl w:ilvl="5" w:tplc="FFFFFFFF">
      <w:start w:val="1"/>
      <w:numFmt w:val="lowerRoman"/>
      <w:lvlText w:val="%6."/>
      <w:lvlJc w:val="right"/>
      <w:pPr>
        <w:ind w:left="4527" w:hanging="180"/>
      </w:pPr>
    </w:lvl>
    <w:lvl w:ilvl="6" w:tplc="FFFFFFFF">
      <w:start w:val="1"/>
      <w:numFmt w:val="decimal"/>
      <w:lvlText w:val="%7."/>
      <w:lvlJc w:val="left"/>
      <w:pPr>
        <w:ind w:left="5247" w:hanging="360"/>
      </w:pPr>
    </w:lvl>
    <w:lvl w:ilvl="7" w:tplc="FFFFFFFF">
      <w:start w:val="1"/>
      <w:numFmt w:val="lowerLetter"/>
      <w:lvlText w:val="%8."/>
      <w:lvlJc w:val="left"/>
      <w:pPr>
        <w:ind w:left="5967" w:hanging="360"/>
      </w:pPr>
    </w:lvl>
    <w:lvl w:ilvl="8" w:tplc="FFFFFFFF">
      <w:start w:val="1"/>
      <w:numFmt w:val="lowerRoman"/>
      <w:lvlText w:val="%9."/>
      <w:lvlJc w:val="right"/>
      <w:pPr>
        <w:ind w:left="6687" w:hanging="180"/>
      </w:pPr>
    </w:lvl>
  </w:abstractNum>
  <w:abstractNum w:abstractNumId="40" w15:restartNumberingAfterBreak="0">
    <w:nsid w:val="65EF5111"/>
    <w:multiLevelType w:val="hybridMultilevel"/>
    <w:tmpl w:val="64D2441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669A7576"/>
    <w:multiLevelType w:val="multilevel"/>
    <w:tmpl w:val="EAD6D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CB05A1F"/>
    <w:multiLevelType w:val="hybridMultilevel"/>
    <w:tmpl w:val="43522DA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3" w15:restartNumberingAfterBreak="0">
    <w:nsid w:val="6DF779D4"/>
    <w:multiLevelType w:val="multilevel"/>
    <w:tmpl w:val="FFFFFFFF"/>
    <w:lvl w:ilvl="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  <w:sz w:val="20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F4202ED"/>
    <w:multiLevelType w:val="multilevel"/>
    <w:tmpl w:val="FFFFFFFF"/>
    <w:styleLink w:val="BodyListNumber"/>
    <w:lvl w:ilvl="0">
      <w:start w:val="1"/>
      <w:numFmt w:val="decimal"/>
      <w:lvlText w:val="%1)"/>
      <w:lvlJc w:val="left"/>
      <w:pPr>
        <w:tabs>
          <w:tab w:val="num" w:pos="1367"/>
        </w:tabs>
        <w:ind w:left="1361" w:hanging="357"/>
      </w:pPr>
      <w:rPr>
        <w:rFonts w:ascii="Times New Roman" w:eastAsia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  <w:rPr>
        <w:rFonts w:cs="Times New Roman"/>
      </w:rPr>
    </w:lvl>
  </w:abstractNum>
  <w:abstractNum w:abstractNumId="45" w15:restartNumberingAfterBreak="0">
    <w:nsid w:val="7A224110"/>
    <w:multiLevelType w:val="multilevel"/>
    <w:tmpl w:val="8E6A21C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F0827E6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num w:numId="1" w16cid:durableId="1971203707">
    <w:abstractNumId w:val="37"/>
  </w:num>
  <w:num w:numId="2" w16cid:durableId="1822653553">
    <w:abstractNumId w:val="17"/>
  </w:num>
  <w:num w:numId="3" w16cid:durableId="1370448048">
    <w:abstractNumId w:val="35"/>
  </w:num>
  <w:num w:numId="4" w16cid:durableId="1829590951">
    <w:abstractNumId w:val="10"/>
  </w:num>
  <w:num w:numId="5" w16cid:durableId="61027319">
    <w:abstractNumId w:val="27"/>
  </w:num>
  <w:num w:numId="6" w16cid:durableId="1128999">
    <w:abstractNumId w:val="13"/>
  </w:num>
  <w:num w:numId="7" w16cid:durableId="680163960">
    <w:abstractNumId w:val="44"/>
  </w:num>
  <w:num w:numId="8" w16cid:durableId="563177007">
    <w:abstractNumId w:val="18"/>
  </w:num>
  <w:num w:numId="9" w16cid:durableId="1942256986">
    <w:abstractNumId w:val="4"/>
  </w:num>
  <w:num w:numId="10" w16cid:durableId="1053892203">
    <w:abstractNumId w:val="26"/>
  </w:num>
  <w:num w:numId="11" w16cid:durableId="708996034">
    <w:abstractNumId w:val="14"/>
  </w:num>
  <w:num w:numId="12" w16cid:durableId="1031345632">
    <w:abstractNumId w:val="22"/>
  </w:num>
  <w:num w:numId="13" w16cid:durableId="1854613933">
    <w:abstractNumId w:val="38"/>
  </w:num>
  <w:num w:numId="14" w16cid:durableId="441724051">
    <w:abstractNumId w:val="32"/>
  </w:num>
  <w:num w:numId="15" w16cid:durableId="1239367769">
    <w:abstractNumId w:val="3"/>
  </w:num>
  <w:num w:numId="16" w16cid:durableId="1328829973">
    <w:abstractNumId w:val="26"/>
  </w:num>
  <w:num w:numId="17" w16cid:durableId="855466742">
    <w:abstractNumId w:val="1"/>
  </w:num>
  <w:num w:numId="18" w16cid:durableId="933242812">
    <w:abstractNumId w:val="20"/>
  </w:num>
  <w:num w:numId="19" w16cid:durableId="219830381">
    <w:abstractNumId w:val="6"/>
  </w:num>
  <w:num w:numId="20" w16cid:durableId="174149987">
    <w:abstractNumId w:val="30"/>
  </w:num>
  <w:num w:numId="21" w16cid:durableId="5139869">
    <w:abstractNumId w:val="33"/>
  </w:num>
  <w:num w:numId="22" w16cid:durableId="2140608476">
    <w:abstractNumId w:val="25"/>
  </w:num>
  <w:num w:numId="23" w16cid:durableId="68964059">
    <w:abstractNumId w:val="7"/>
  </w:num>
  <w:num w:numId="24" w16cid:durableId="1782913459">
    <w:abstractNumId w:val="46"/>
  </w:num>
  <w:num w:numId="25" w16cid:durableId="625355761">
    <w:abstractNumId w:val="43"/>
  </w:num>
  <w:num w:numId="26" w16cid:durableId="693699055">
    <w:abstractNumId w:val="19"/>
  </w:num>
  <w:num w:numId="27" w16cid:durableId="183175522">
    <w:abstractNumId w:val="12"/>
  </w:num>
  <w:num w:numId="28" w16cid:durableId="528958111">
    <w:abstractNumId w:val="9"/>
  </w:num>
  <w:num w:numId="29" w16cid:durableId="447241754">
    <w:abstractNumId w:val="24"/>
  </w:num>
  <w:num w:numId="30" w16cid:durableId="1316447349">
    <w:abstractNumId w:val="31"/>
  </w:num>
  <w:num w:numId="31" w16cid:durableId="740641554">
    <w:abstractNumId w:val="41"/>
  </w:num>
  <w:num w:numId="32" w16cid:durableId="830414274">
    <w:abstractNumId w:val="29"/>
  </w:num>
  <w:num w:numId="33" w16cid:durableId="1145705043">
    <w:abstractNumId w:val="28"/>
  </w:num>
  <w:num w:numId="34" w16cid:durableId="796023383">
    <w:abstractNumId w:val="2"/>
  </w:num>
  <w:num w:numId="35" w16cid:durableId="649289706">
    <w:abstractNumId w:val="16"/>
  </w:num>
  <w:num w:numId="36" w16cid:durableId="1405761996">
    <w:abstractNumId w:val="34"/>
  </w:num>
  <w:num w:numId="37" w16cid:durableId="1583025049">
    <w:abstractNumId w:val="21"/>
  </w:num>
  <w:num w:numId="38" w16cid:durableId="1589315250">
    <w:abstractNumId w:val="0"/>
  </w:num>
  <w:num w:numId="39" w16cid:durableId="423454207">
    <w:abstractNumId w:val="45"/>
  </w:num>
  <w:num w:numId="40" w16cid:durableId="1747920163">
    <w:abstractNumId w:val="11"/>
  </w:num>
  <w:num w:numId="41" w16cid:durableId="1679576647">
    <w:abstractNumId w:val="15"/>
  </w:num>
  <w:num w:numId="42" w16cid:durableId="325672169">
    <w:abstractNumId w:val="5"/>
  </w:num>
  <w:num w:numId="43" w16cid:durableId="2058506164">
    <w:abstractNumId w:val="39"/>
  </w:num>
  <w:num w:numId="44" w16cid:durableId="1162893679">
    <w:abstractNumId w:val="8"/>
  </w:num>
  <w:num w:numId="45" w16cid:durableId="933710591">
    <w:abstractNumId w:val="40"/>
  </w:num>
  <w:num w:numId="46" w16cid:durableId="1258825368">
    <w:abstractNumId w:val="23"/>
  </w:num>
  <w:num w:numId="47" w16cid:durableId="1109081771">
    <w:abstractNumId w:val="36"/>
  </w:num>
  <w:num w:numId="48" w16cid:durableId="1007051671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SystemFonts/>
  <w:proofState w:spelling="clean" w:grammar="clean"/>
  <w:attachedTemplate r:id="rId1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853"/>
    <w:rsid w:val="00002AD1"/>
    <w:rsid w:val="00005774"/>
    <w:rsid w:val="00005B1C"/>
    <w:rsid w:val="000066E7"/>
    <w:rsid w:val="000121B2"/>
    <w:rsid w:val="0001670A"/>
    <w:rsid w:val="0001673F"/>
    <w:rsid w:val="00016C95"/>
    <w:rsid w:val="00016DF5"/>
    <w:rsid w:val="0001752F"/>
    <w:rsid w:val="00021214"/>
    <w:rsid w:val="00032632"/>
    <w:rsid w:val="00033DF5"/>
    <w:rsid w:val="00035643"/>
    <w:rsid w:val="000410ED"/>
    <w:rsid w:val="00060107"/>
    <w:rsid w:val="000601F3"/>
    <w:rsid w:val="0006568C"/>
    <w:rsid w:val="00070C90"/>
    <w:rsid w:val="0007429A"/>
    <w:rsid w:val="00085F6F"/>
    <w:rsid w:val="0008703E"/>
    <w:rsid w:val="000917FB"/>
    <w:rsid w:val="00092297"/>
    <w:rsid w:val="00093A8F"/>
    <w:rsid w:val="000969E1"/>
    <w:rsid w:val="000972D9"/>
    <w:rsid w:val="000A0CC5"/>
    <w:rsid w:val="000A0D2A"/>
    <w:rsid w:val="000A212F"/>
    <w:rsid w:val="000A2CB2"/>
    <w:rsid w:val="000A603F"/>
    <w:rsid w:val="000B3B9B"/>
    <w:rsid w:val="000B47D0"/>
    <w:rsid w:val="000C2CCC"/>
    <w:rsid w:val="000C3223"/>
    <w:rsid w:val="000C3BF5"/>
    <w:rsid w:val="000C6045"/>
    <w:rsid w:val="000D4932"/>
    <w:rsid w:val="000E3167"/>
    <w:rsid w:val="000E5AE4"/>
    <w:rsid w:val="000E6332"/>
    <w:rsid w:val="000E6D36"/>
    <w:rsid w:val="000F12B9"/>
    <w:rsid w:val="000F4AB6"/>
    <w:rsid w:val="001010FC"/>
    <w:rsid w:val="00102740"/>
    <w:rsid w:val="001112D5"/>
    <w:rsid w:val="00117D9B"/>
    <w:rsid w:val="00123C04"/>
    <w:rsid w:val="0012461F"/>
    <w:rsid w:val="00124BB3"/>
    <w:rsid w:val="0013205B"/>
    <w:rsid w:val="00143AFF"/>
    <w:rsid w:val="00144A5F"/>
    <w:rsid w:val="001505D3"/>
    <w:rsid w:val="00151D32"/>
    <w:rsid w:val="00153C24"/>
    <w:rsid w:val="00157080"/>
    <w:rsid w:val="001617D5"/>
    <w:rsid w:val="00161D3A"/>
    <w:rsid w:val="001622F2"/>
    <w:rsid w:val="001626A4"/>
    <w:rsid w:val="001665C3"/>
    <w:rsid w:val="00167E55"/>
    <w:rsid w:val="00167FF0"/>
    <w:rsid w:val="00170A7D"/>
    <w:rsid w:val="0017189B"/>
    <w:rsid w:val="001728B3"/>
    <w:rsid w:val="00173BB3"/>
    <w:rsid w:val="001743B4"/>
    <w:rsid w:val="00175F97"/>
    <w:rsid w:val="00176FE9"/>
    <w:rsid w:val="00177213"/>
    <w:rsid w:val="00181DB2"/>
    <w:rsid w:val="001833C2"/>
    <w:rsid w:val="00184E96"/>
    <w:rsid w:val="00193646"/>
    <w:rsid w:val="00194DEE"/>
    <w:rsid w:val="0019656B"/>
    <w:rsid w:val="001979EB"/>
    <w:rsid w:val="001A0B51"/>
    <w:rsid w:val="001A1AE3"/>
    <w:rsid w:val="001A20E0"/>
    <w:rsid w:val="001A2C11"/>
    <w:rsid w:val="001A5697"/>
    <w:rsid w:val="001A6647"/>
    <w:rsid w:val="001B166E"/>
    <w:rsid w:val="001C374A"/>
    <w:rsid w:val="001C4CC7"/>
    <w:rsid w:val="001C56B3"/>
    <w:rsid w:val="001C5ADE"/>
    <w:rsid w:val="001D0128"/>
    <w:rsid w:val="001D15AF"/>
    <w:rsid w:val="001D15E1"/>
    <w:rsid w:val="001D4900"/>
    <w:rsid w:val="001D5132"/>
    <w:rsid w:val="001D6D5C"/>
    <w:rsid w:val="001D7ABB"/>
    <w:rsid w:val="001E11BC"/>
    <w:rsid w:val="001E400D"/>
    <w:rsid w:val="001E56A1"/>
    <w:rsid w:val="001E5AD9"/>
    <w:rsid w:val="001E6B0F"/>
    <w:rsid w:val="001E7787"/>
    <w:rsid w:val="001F0874"/>
    <w:rsid w:val="001F6F8F"/>
    <w:rsid w:val="00201F86"/>
    <w:rsid w:val="00203151"/>
    <w:rsid w:val="002037E6"/>
    <w:rsid w:val="00204BB4"/>
    <w:rsid w:val="00205C43"/>
    <w:rsid w:val="0021389B"/>
    <w:rsid w:val="002234EE"/>
    <w:rsid w:val="00224CAA"/>
    <w:rsid w:val="00228935"/>
    <w:rsid w:val="00230838"/>
    <w:rsid w:val="002325A2"/>
    <w:rsid w:val="00232E8B"/>
    <w:rsid w:val="00242AF6"/>
    <w:rsid w:val="00242E09"/>
    <w:rsid w:val="002577F9"/>
    <w:rsid w:val="00262E4D"/>
    <w:rsid w:val="002630C9"/>
    <w:rsid w:val="00264C7E"/>
    <w:rsid w:val="00264F34"/>
    <w:rsid w:val="00266956"/>
    <w:rsid w:val="00270639"/>
    <w:rsid w:val="0027341B"/>
    <w:rsid w:val="00273E62"/>
    <w:rsid w:val="00277F84"/>
    <w:rsid w:val="002819FE"/>
    <w:rsid w:val="00284208"/>
    <w:rsid w:val="00290F5B"/>
    <w:rsid w:val="00297FB6"/>
    <w:rsid w:val="002A22E3"/>
    <w:rsid w:val="002B0778"/>
    <w:rsid w:val="002B4604"/>
    <w:rsid w:val="002B4B26"/>
    <w:rsid w:val="002B4DA9"/>
    <w:rsid w:val="002B522D"/>
    <w:rsid w:val="002C144D"/>
    <w:rsid w:val="002C2908"/>
    <w:rsid w:val="002C61FA"/>
    <w:rsid w:val="002D0340"/>
    <w:rsid w:val="002D2B3D"/>
    <w:rsid w:val="002D2E4D"/>
    <w:rsid w:val="002D3878"/>
    <w:rsid w:val="002D590C"/>
    <w:rsid w:val="002E3B34"/>
    <w:rsid w:val="002E5236"/>
    <w:rsid w:val="002F0911"/>
    <w:rsid w:val="0030491C"/>
    <w:rsid w:val="00316A2C"/>
    <w:rsid w:val="0032672F"/>
    <w:rsid w:val="003269AD"/>
    <w:rsid w:val="003307D5"/>
    <w:rsid w:val="00331C12"/>
    <w:rsid w:val="0033621C"/>
    <w:rsid w:val="0034140F"/>
    <w:rsid w:val="00345566"/>
    <w:rsid w:val="00347236"/>
    <w:rsid w:val="003523E6"/>
    <w:rsid w:val="00360CEE"/>
    <w:rsid w:val="003728FF"/>
    <w:rsid w:val="00377A41"/>
    <w:rsid w:val="00381BF4"/>
    <w:rsid w:val="00382963"/>
    <w:rsid w:val="00383473"/>
    <w:rsid w:val="00392F8C"/>
    <w:rsid w:val="003A28EB"/>
    <w:rsid w:val="003A41F8"/>
    <w:rsid w:val="003B2700"/>
    <w:rsid w:val="003B325B"/>
    <w:rsid w:val="003B3562"/>
    <w:rsid w:val="003B369B"/>
    <w:rsid w:val="003B3BAC"/>
    <w:rsid w:val="003B70F2"/>
    <w:rsid w:val="003C31F5"/>
    <w:rsid w:val="003C427A"/>
    <w:rsid w:val="003C49B2"/>
    <w:rsid w:val="003D4016"/>
    <w:rsid w:val="003E06AE"/>
    <w:rsid w:val="003E18C3"/>
    <w:rsid w:val="003E3D9F"/>
    <w:rsid w:val="003E522D"/>
    <w:rsid w:val="003E5265"/>
    <w:rsid w:val="003F16B2"/>
    <w:rsid w:val="003F6665"/>
    <w:rsid w:val="0040007B"/>
    <w:rsid w:val="00404944"/>
    <w:rsid w:val="00404A57"/>
    <w:rsid w:val="0040565E"/>
    <w:rsid w:val="00406FA9"/>
    <w:rsid w:val="004079A6"/>
    <w:rsid w:val="00410843"/>
    <w:rsid w:val="0041135E"/>
    <w:rsid w:val="004121D9"/>
    <w:rsid w:val="004125C5"/>
    <w:rsid w:val="0041308A"/>
    <w:rsid w:val="0042064D"/>
    <w:rsid w:val="00427FB8"/>
    <w:rsid w:val="00430237"/>
    <w:rsid w:val="004309B2"/>
    <w:rsid w:val="00441B11"/>
    <w:rsid w:val="00446FA0"/>
    <w:rsid w:val="00456B4E"/>
    <w:rsid w:val="00460BF7"/>
    <w:rsid w:val="00461C31"/>
    <w:rsid w:val="00464322"/>
    <w:rsid w:val="00472C6B"/>
    <w:rsid w:val="004772F3"/>
    <w:rsid w:val="004812D7"/>
    <w:rsid w:val="00481C00"/>
    <w:rsid w:val="00486D19"/>
    <w:rsid w:val="00490568"/>
    <w:rsid w:val="004928D3"/>
    <w:rsid w:val="00492EB7"/>
    <w:rsid w:val="004950A1"/>
    <w:rsid w:val="0049654D"/>
    <w:rsid w:val="004973D8"/>
    <w:rsid w:val="004A10C0"/>
    <w:rsid w:val="004A4325"/>
    <w:rsid w:val="004B0675"/>
    <w:rsid w:val="004B40EA"/>
    <w:rsid w:val="004C1875"/>
    <w:rsid w:val="004E6827"/>
    <w:rsid w:val="004F24C8"/>
    <w:rsid w:val="00500315"/>
    <w:rsid w:val="005035BD"/>
    <w:rsid w:val="00504980"/>
    <w:rsid w:val="005058A8"/>
    <w:rsid w:val="00507248"/>
    <w:rsid w:val="00514153"/>
    <w:rsid w:val="005146CE"/>
    <w:rsid w:val="00515409"/>
    <w:rsid w:val="00521625"/>
    <w:rsid w:val="00521D6C"/>
    <w:rsid w:val="00523D3F"/>
    <w:rsid w:val="00525306"/>
    <w:rsid w:val="0052793D"/>
    <w:rsid w:val="0053146F"/>
    <w:rsid w:val="0053297D"/>
    <w:rsid w:val="005335A7"/>
    <w:rsid w:val="005425F2"/>
    <w:rsid w:val="00545C19"/>
    <w:rsid w:val="005524D1"/>
    <w:rsid w:val="005535F4"/>
    <w:rsid w:val="00561A13"/>
    <w:rsid w:val="00562044"/>
    <w:rsid w:val="0056441D"/>
    <w:rsid w:val="00567C31"/>
    <w:rsid w:val="00575D09"/>
    <w:rsid w:val="00583887"/>
    <w:rsid w:val="00587B0D"/>
    <w:rsid w:val="00595EDA"/>
    <w:rsid w:val="00596AE1"/>
    <w:rsid w:val="005A26BC"/>
    <w:rsid w:val="005A48BA"/>
    <w:rsid w:val="005A4E2A"/>
    <w:rsid w:val="005A5554"/>
    <w:rsid w:val="005A7033"/>
    <w:rsid w:val="005B4BFB"/>
    <w:rsid w:val="005B6118"/>
    <w:rsid w:val="005B6590"/>
    <w:rsid w:val="005C30A9"/>
    <w:rsid w:val="005C49D3"/>
    <w:rsid w:val="005C6B8F"/>
    <w:rsid w:val="005D113C"/>
    <w:rsid w:val="005D20E9"/>
    <w:rsid w:val="005D382F"/>
    <w:rsid w:val="005D46E9"/>
    <w:rsid w:val="005D5651"/>
    <w:rsid w:val="005D6AF4"/>
    <w:rsid w:val="005E0697"/>
    <w:rsid w:val="005F2ED1"/>
    <w:rsid w:val="005F3693"/>
    <w:rsid w:val="005F3EB5"/>
    <w:rsid w:val="005F4460"/>
    <w:rsid w:val="005F45BA"/>
    <w:rsid w:val="005F66FE"/>
    <w:rsid w:val="006011A0"/>
    <w:rsid w:val="00601D23"/>
    <w:rsid w:val="0060478D"/>
    <w:rsid w:val="006048E0"/>
    <w:rsid w:val="00613106"/>
    <w:rsid w:val="0061377B"/>
    <w:rsid w:val="00625735"/>
    <w:rsid w:val="00631F5F"/>
    <w:rsid w:val="0063243F"/>
    <w:rsid w:val="00633CD8"/>
    <w:rsid w:val="00634531"/>
    <w:rsid w:val="00634564"/>
    <w:rsid w:val="006429EE"/>
    <w:rsid w:val="006507D2"/>
    <w:rsid w:val="0065155A"/>
    <w:rsid w:val="00654053"/>
    <w:rsid w:val="006567F1"/>
    <w:rsid w:val="0066112E"/>
    <w:rsid w:val="00661563"/>
    <w:rsid w:val="00664F71"/>
    <w:rsid w:val="00673CDB"/>
    <w:rsid w:val="00673DA0"/>
    <w:rsid w:val="00675EF1"/>
    <w:rsid w:val="006802AC"/>
    <w:rsid w:val="00680C9A"/>
    <w:rsid w:val="00681AD9"/>
    <w:rsid w:val="00687799"/>
    <w:rsid w:val="00690963"/>
    <w:rsid w:val="0069237F"/>
    <w:rsid w:val="006941E5"/>
    <w:rsid w:val="006957AB"/>
    <w:rsid w:val="006A1E72"/>
    <w:rsid w:val="006A3052"/>
    <w:rsid w:val="006A71FA"/>
    <w:rsid w:val="006B1708"/>
    <w:rsid w:val="006B1BFF"/>
    <w:rsid w:val="006B2147"/>
    <w:rsid w:val="006B217C"/>
    <w:rsid w:val="006B606E"/>
    <w:rsid w:val="006B6883"/>
    <w:rsid w:val="006B7228"/>
    <w:rsid w:val="006C0777"/>
    <w:rsid w:val="006C5138"/>
    <w:rsid w:val="006C5E9C"/>
    <w:rsid w:val="006C602A"/>
    <w:rsid w:val="006C7C04"/>
    <w:rsid w:val="006D09D7"/>
    <w:rsid w:val="006D4726"/>
    <w:rsid w:val="006E0CFA"/>
    <w:rsid w:val="006E2E38"/>
    <w:rsid w:val="006E63E8"/>
    <w:rsid w:val="006F4BDE"/>
    <w:rsid w:val="006F72C5"/>
    <w:rsid w:val="007010E3"/>
    <w:rsid w:val="00702EE6"/>
    <w:rsid w:val="00706039"/>
    <w:rsid w:val="0071288D"/>
    <w:rsid w:val="007131C5"/>
    <w:rsid w:val="00714217"/>
    <w:rsid w:val="00714DF7"/>
    <w:rsid w:val="00721EED"/>
    <w:rsid w:val="00722EB1"/>
    <w:rsid w:val="00724A57"/>
    <w:rsid w:val="00724AF4"/>
    <w:rsid w:val="00726606"/>
    <w:rsid w:val="00727AED"/>
    <w:rsid w:val="00730803"/>
    <w:rsid w:val="00733B0A"/>
    <w:rsid w:val="00735983"/>
    <w:rsid w:val="00737BD0"/>
    <w:rsid w:val="00737C3F"/>
    <w:rsid w:val="007432E5"/>
    <w:rsid w:val="00743467"/>
    <w:rsid w:val="00751099"/>
    <w:rsid w:val="00754ADC"/>
    <w:rsid w:val="00754CBA"/>
    <w:rsid w:val="00754CDF"/>
    <w:rsid w:val="00757944"/>
    <w:rsid w:val="00762305"/>
    <w:rsid w:val="00762C14"/>
    <w:rsid w:val="007666F2"/>
    <w:rsid w:val="007704FE"/>
    <w:rsid w:val="007744E8"/>
    <w:rsid w:val="00774C16"/>
    <w:rsid w:val="00775D6E"/>
    <w:rsid w:val="0078054F"/>
    <w:rsid w:val="007806BB"/>
    <w:rsid w:val="007816D8"/>
    <w:rsid w:val="00786FEB"/>
    <w:rsid w:val="00790148"/>
    <w:rsid w:val="00790290"/>
    <w:rsid w:val="00793FF8"/>
    <w:rsid w:val="00796B59"/>
    <w:rsid w:val="00797B02"/>
    <w:rsid w:val="007A26A8"/>
    <w:rsid w:val="007A7126"/>
    <w:rsid w:val="007A7486"/>
    <w:rsid w:val="007B017C"/>
    <w:rsid w:val="007B5B56"/>
    <w:rsid w:val="007C0853"/>
    <w:rsid w:val="007C0997"/>
    <w:rsid w:val="007C0E72"/>
    <w:rsid w:val="007C1DB3"/>
    <w:rsid w:val="007C4714"/>
    <w:rsid w:val="007C6536"/>
    <w:rsid w:val="007D0C47"/>
    <w:rsid w:val="007D0D54"/>
    <w:rsid w:val="007D2C75"/>
    <w:rsid w:val="007D2EA9"/>
    <w:rsid w:val="007D3F43"/>
    <w:rsid w:val="007E11FA"/>
    <w:rsid w:val="007F2A07"/>
    <w:rsid w:val="007F4AAB"/>
    <w:rsid w:val="007F4CE7"/>
    <w:rsid w:val="007F65F2"/>
    <w:rsid w:val="007F694A"/>
    <w:rsid w:val="00807EA6"/>
    <w:rsid w:val="00810AD8"/>
    <w:rsid w:val="008129A8"/>
    <w:rsid w:val="00815A65"/>
    <w:rsid w:val="0081611F"/>
    <w:rsid w:val="00817907"/>
    <w:rsid w:val="008209F6"/>
    <w:rsid w:val="00820E0B"/>
    <w:rsid w:val="00823F18"/>
    <w:rsid w:val="0083346A"/>
    <w:rsid w:val="008334C7"/>
    <w:rsid w:val="008356B7"/>
    <w:rsid w:val="00835AEE"/>
    <w:rsid w:val="00840852"/>
    <w:rsid w:val="00844C59"/>
    <w:rsid w:val="008453EE"/>
    <w:rsid w:val="00846310"/>
    <w:rsid w:val="008507E4"/>
    <w:rsid w:val="00851ED5"/>
    <w:rsid w:val="00853B87"/>
    <w:rsid w:val="008554E7"/>
    <w:rsid w:val="008569B3"/>
    <w:rsid w:val="008600B8"/>
    <w:rsid w:val="00860168"/>
    <w:rsid w:val="00866D14"/>
    <w:rsid w:val="00871A36"/>
    <w:rsid w:val="00871B47"/>
    <w:rsid w:val="008733C9"/>
    <w:rsid w:val="00880ED0"/>
    <w:rsid w:val="0088490D"/>
    <w:rsid w:val="00886A32"/>
    <w:rsid w:val="00890544"/>
    <w:rsid w:val="00894505"/>
    <w:rsid w:val="00894EF4"/>
    <w:rsid w:val="0089678E"/>
    <w:rsid w:val="008A1340"/>
    <w:rsid w:val="008A1675"/>
    <w:rsid w:val="008A74F5"/>
    <w:rsid w:val="008B1B9A"/>
    <w:rsid w:val="008B3A01"/>
    <w:rsid w:val="008C2C51"/>
    <w:rsid w:val="008C5191"/>
    <w:rsid w:val="008C5283"/>
    <w:rsid w:val="008C6EFC"/>
    <w:rsid w:val="008D3066"/>
    <w:rsid w:val="008D5CC8"/>
    <w:rsid w:val="008D6252"/>
    <w:rsid w:val="008D68B6"/>
    <w:rsid w:val="008D7EFC"/>
    <w:rsid w:val="008E2449"/>
    <w:rsid w:val="008E41C7"/>
    <w:rsid w:val="008E4F31"/>
    <w:rsid w:val="008E5EAF"/>
    <w:rsid w:val="008F7D85"/>
    <w:rsid w:val="00900B02"/>
    <w:rsid w:val="00904782"/>
    <w:rsid w:val="0091243E"/>
    <w:rsid w:val="00914B0F"/>
    <w:rsid w:val="009151CD"/>
    <w:rsid w:val="00922764"/>
    <w:rsid w:val="009270EB"/>
    <w:rsid w:val="00930985"/>
    <w:rsid w:val="00930E62"/>
    <w:rsid w:val="009347BB"/>
    <w:rsid w:val="0093497E"/>
    <w:rsid w:val="009405F3"/>
    <w:rsid w:val="00940778"/>
    <w:rsid w:val="00945028"/>
    <w:rsid w:val="00955F51"/>
    <w:rsid w:val="00962885"/>
    <w:rsid w:val="00962DCE"/>
    <w:rsid w:val="00970052"/>
    <w:rsid w:val="00970D17"/>
    <w:rsid w:val="00974B69"/>
    <w:rsid w:val="0098171A"/>
    <w:rsid w:val="00994F1D"/>
    <w:rsid w:val="009A146A"/>
    <w:rsid w:val="009B22A6"/>
    <w:rsid w:val="009B2CC7"/>
    <w:rsid w:val="009B48C1"/>
    <w:rsid w:val="009B4A32"/>
    <w:rsid w:val="009B5151"/>
    <w:rsid w:val="009B53C0"/>
    <w:rsid w:val="009B62CD"/>
    <w:rsid w:val="009B6CF0"/>
    <w:rsid w:val="009C6FEC"/>
    <w:rsid w:val="009D5B75"/>
    <w:rsid w:val="009D66AE"/>
    <w:rsid w:val="009D703D"/>
    <w:rsid w:val="009D7AA3"/>
    <w:rsid w:val="009E2C33"/>
    <w:rsid w:val="009E47E2"/>
    <w:rsid w:val="009E6115"/>
    <w:rsid w:val="009E6199"/>
    <w:rsid w:val="009E6EE1"/>
    <w:rsid w:val="00A0124E"/>
    <w:rsid w:val="00A01DA6"/>
    <w:rsid w:val="00A02D3A"/>
    <w:rsid w:val="00A075A0"/>
    <w:rsid w:val="00A106D5"/>
    <w:rsid w:val="00A14354"/>
    <w:rsid w:val="00A25E22"/>
    <w:rsid w:val="00A302CB"/>
    <w:rsid w:val="00A35FED"/>
    <w:rsid w:val="00A364F1"/>
    <w:rsid w:val="00A42352"/>
    <w:rsid w:val="00A503C6"/>
    <w:rsid w:val="00A51E0F"/>
    <w:rsid w:val="00A530C9"/>
    <w:rsid w:val="00A54696"/>
    <w:rsid w:val="00A60577"/>
    <w:rsid w:val="00A64035"/>
    <w:rsid w:val="00A707FC"/>
    <w:rsid w:val="00A726CA"/>
    <w:rsid w:val="00A72CDF"/>
    <w:rsid w:val="00A82132"/>
    <w:rsid w:val="00A82B77"/>
    <w:rsid w:val="00A8409E"/>
    <w:rsid w:val="00A84737"/>
    <w:rsid w:val="00A861EE"/>
    <w:rsid w:val="00A9055D"/>
    <w:rsid w:val="00A909E9"/>
    <w:rsid w:val="00A9151F"/>
    <w:rsid w:val="00A93F7E"/>
    <w:rsid w:val="00A97E0B"/>
    <w:rsid w:val="00AA06F4"/>
    <w:rsid w:val="00AA189A"/>
    <w:rsid w:val="00AA424B"/>
    <w:rsid w:val="00AB072B"/>
    <w:rsid w:val="00AB075D"/>
    <w:rsid w:val="00AB2244"/>
    <w:rsid w:val="00AB5CD8"/>
    <w:rsid w:val="00AC09A7"/>
    <w:rsid w:val="00AC2110"/>
    <w:rsid w:val="00AC4434"/>
    <w:rsid w:val="00AC4447"/>
    <w:rsid w:val="00AD3411"/>
    <w:rsid w:val="00AD50D4"/>
    <w:rsid w:val="00AD793B"/>
    <w:rsid w:val="00AE02C4"/>
    <w:rsid w:val="00AE0728"/>
    <w:rsid w:val="00AE228D"/>
    <w:rsid w:val="00AE49CC"/>
    <w:rsid w:val="00AF27E4"/>
    <w:rsid w:val="00B04CD6"/>
    <w:rsid w:val="00B15F71"/>
    <w:rsid w:val="00B17E48"/>
    <w:rsid w:val="00B24486"/>
    <w:rsid w:val="00B32CE0"/>
    <w:rsid w:val="00B34F06"/>
    <w:rsid w:val="00B41B95"/>
    <w:rsid w:val="00B42C5E"/>
    <w:rsid w:val="00B436F2"/>
    <w:rsid w:val="00B51B71"/>
    <w:rsid w:val="00B532CC"/>
    <w:rsid w:val="00B536B4"/>
    <w:rsid w:val="00B576CD"/>
    <w:rsid w:val="00B623A6"/>
    <w:rsid w:val="00B63160"/>
    <w:rsid w:val="00B637D0"/>
    <w:rsid w:val="00B644FF"/>
    <w:rsid w:val="00B659D7"/>
    <w:rsid w:val="00B713F0"/>
    <w:rsid w:val="00B71ECB"/>
    <w:rsid w:val="00B72E7E"/>
    <w:rsid w:val="00B82181"/>
    <w:rsid w:val="00B829B2"/>
    <w:rsid w:val="00B82DBA"/>
    <w:rsid w:val="00B854ED"/>
    <w:rsid w:val="00B855E4"/>
    <w:rsid w:val="00B85B6B"/>
    <w:rsid w:val="00B871D0"/>
    <w:rsid w:val="00B9397D"/>
    <w:rsid w:val="00B96245"/>
    <w:rsid w:val="00BA1188"/>
    <w:rsid w:val="00BB1195"/>
    <w:rsid w:val="00BB7275"/>
    <w:rsid w:val="00BB7569"/>
    <w:rsid w:val="00BC2912"/>
    <w:rsid w:val="00BC4BF5"/>
    <w:rsid w:val="00BC6611"/>
    <w:rsid w:val="00BD4372"/>
    <w:rsid w:val="00BE0B7C"/>
    <w:rsid w:val="00BE3BC8"/>
    <w:rsid w:val="00BE4926"/>
    <w:rsid w:val="00BE4C1B"/>
    <w:rsid w:val="00BE57AD"/>
    <w:rsid w:val="00BF2547"/>
    <w:rsid w:val="00C04679"/>
    <w:rsid w:val="00C11603"/>
    <w:rsid w:val="00C1281B"/>
    <w:rsid w:val="00C1544F"/>
    <w:rsid w:val="00C176C5"/>
    <w:rsid w:val="00C179F9"/>
    <w:rsid w:val="00C22305"/>
    <w:rsid w:val="00C315DF"/>
    <w:rsid w:val="00C50D2E"/>
    <w:rsid w:val="00C5341E"/>
    <w:rsid w:val="00C562DD"/>
    <w:rsid w:val="00C56F4A"/>
    <w:rsid w:val="00C607EB"/>
    <w:rsid w:val="00C6348C"/>
    <w:rsid w:val="00C73D00"/>
    <w:rsid w:val="00C765FA"/>
    <w:rsid w:val="00C76AA4"/>
    <w:rsid w:val="00C826F1"/>
    <w:rsid w:val="00CA24B6"/>
    <w:rsid w:val="00CA42D8"/>
    <w:rsid w:val="00CA68DE"/>
    <w:rsid w:val="00CB0D5D"/>
    <w:rsid w:val="00CB3762"/>
    <w:rsid w:val="00CC3F3A"/>
    <w:rsid w:val="00CD0D38"/>
    <w:rsid w:val="00CD322E"/>
    <w:rsid w:val="00CD5BBA"/>
    <w:rsid w:val="00CD7FC7"/>
    <w:rsid w:val="00CE0E96"/>
    <w:rsid w:val="00CE10D4"/>
    <w:rsid w:val="00CE1A1A"/>
    <w:rsid w:val="00CE472C"/>
    <w:rsid w:val="00CE4861"/>
    <w:rsid w:val="00CE4E5E"/>
    <w:rsid w:val="00CE4F8F"/>
    <w:rsid w:val="00CE643D"/>
    <w:rsid w:val="00CF28A0"/>
    <w:rsid w:val="00D0295B"/>
    <w:rsid w:val="00D05836"/>
    <w:rsid w:val="00D07E20"/>
    <w:rsid w:val="00D16152"/>
    <w:rsid w:val="00D2239A"/>
    <w:rsid w:val="00D234C2"/>
    <w:rsid w:val="00D25E86"/>
    <w:rsid w:val="00D31BB8"/>
    <w:rsid w:val="00D32230"/>
    <w:rsid w:val="00D416A3"/>
    <w:rsid w:val="00D4477F"/>
    <w:rsid w:val="00D509A0"/>
    <w:rsid w:val="00D51465"/>
    <w:rsid w:val="00D54CB0"/>
    <w:rsid w:val="00D54EC1"/>
    <w:rsid w:val="00D55407"/>
    <w:rsid w:val="00D618DB"/>
    <w:rsid w:val="00D63F42"/>
    <w:rsid w:val="00D8039D"/>
    <w:rsid w:val="00D80621"/>
    <w:rsid w:val="00D818CE"/>
    <w:rsid w:val="00D86ABB"/>
    <w:rsid w:val="00D87300"/>
    <w:rsid w:val="00D913BA"/>
    <w:rsid w:val="00DA00FC"/>
    <w:rsid w:val="00DA1211"/>
    <w:rsid w:val="00DA13D9"/>
    <w:rsid w:val="00DA31F8"/>
    <w:rsid w:val="00DA43EC"/>
    <w:rsid w:val="00DB038A"/>
    <w:rsid w:val="00DB293D"/>
    <w:rsid w:val="00DB5951"/>
    <w:rsid w:val="00DB7F79"/>
    <w:rsid w:val="00DC16DF"/>
    <w:rsid w:val="00DD3529"/>
    <w:rsid w:val="00DE264E"/>
    <w:rsid w:val="00DE29CC"/>
    <w:rsid w:val="00DE67B7"/>
    <w:rsid w:val="00DE7210"/>
    <w:rsid w:val="00DF170F"/>
    <w:rsid w:val="00DF17F2"/>
    <w:rsid w:val="00E03F56"/>
    <w:rsid w:val="00E04C23"/>
    <w:rsid w:val="00E117D1"/>
    <w:rsid w:val="00E1482A"/>
    <w:rsid w:val="00E217F2"/>
    <w:rsid w:val="00E24773"/>
    <w:rsid w:val="00E2499A"/>
    <w:rsid w:val="00E27089"/>
    <w:rsid w:val="00E3086C"/>
    <w:rsid w:val="00E35142"/>
    <w:rsid w:val="00E43CCF"/>
    <w:rsid w:val="00E44BBE"/>
    <w:rsid w:val="00E45D7C"/>
    <w:rsid w:val="00E46988"/>
    <w:rsid w:val="00E4782A"/>
    <w:rsid w:val="00E52D87"/>
    <w:rsid w:val="00E55FA2"/>
    <w:rsid w:val="00E6463A"/>
    <w:rsid w:val="00E66587"/>
    <w:rsid w:val="00E7199D"/>
    <w:rsid w:val="00E71A99"/>
    <w:rsid w:val="00E75925"/>
    <w:rsid w:val="00E77A58"/>
    <w:rsid w:val="00E83D14"/>
    <w:rsid w:val="00E83F8D"/>
    <w:rsid w:val="00E84258"/>
    <w:rsid w:val="00E85BD7"/>
    <w:rsid w:val="00E86A64"/>
    <w:rsid w:val="00E87377"/>
    <w:rsid w:val="00E90D5C"/>
    <w:rsid w:val="00E92561"/>
    <w:rsid w:val="00E94ADA"/>
    <w:rsid w:val="00E963D2"/>
    <w:rsid w:val="00EA2138"/>
    <w:rsid w:val="00EA2295"/>
    <w:rsid w:val="00EA246F"/>
    <w:rsid w:val="00EA426B"/>
    <w:rsid w:val="00EA6CA4"/>
    <w:rsid w:val="00EA7EA9"/>
    <w:rsid w:val="00EB2E17"/>
    <w:rsid w:val="00EB44BB"/>
    <w:rsid w:val="00EB6194"/>
    <w:rsid w:val="00EB6CB1"/>
    <w:rsid w:val="00EB70A4"/>
    <w:rsid w:val="00EC0079"/>
    <w:rsid w:val="00EC461C"/>
    <w:rsid w:val="00EC7B35"/>
    <w:rsid w:val="00ED0412"/>
    <w:rsid w:val="00EE1821"/>
    <w:rsid w:val="00EE4090"/>
    <w:rsid w:val="00EE7CE3"/>
    <w:rsid w:val="00EF1636"/>
    <w:rsid w:val="00EF3A21"/>
    <w:rsid w:val="00EF43B0"/>
    <w:rsid w:val="00F01060"/>
    <w:rsid w:val="00F0314F"/>
    <w:rsid w:val="00F06855"/>
    <w:rsid w:val="00F11757"/>
    <w:rsid w:val="00F11C58"/>
    <w:rsid w:val="00F1459A"/>
    <w:rsid w:val="00F2038C"/>
    <w:rsid w:val="00F2186A"/>
    <w:rsid w:val="00F2474B"/>
    <w:rsid w:val="00F24B39"/>
    <w:rsid w:val="00F30323"/>
    <w:rsid w:val="00F332AC"/>
    <w:rsid w:val="00F33542"/>
    <w:rsid w:val="00F3633D"/>
    <w:rsid w:val="00F41DBB"/>
    <w:rsid w:val="00F4312E"/>
    <w:rsid w:val="00F436CE"/>
    <w:rsid w:val="00F43DED"/>
    <w:rsid w:val="00F505E8"/>
    <w:rsid w:val="00F539FB"/>
    <w:rsid w:val="00F55BD7"/>
    <w:rsid w:val="00F57591"/>
    <w:rsid w:val="00F74E9D"/>
    <w:rsid w:val="00F7524B"/>
    <w:rsid w:val="00F81E41"/>
    <w:rsid w:val="00F820BA"/>
    <w:rsid w:val="00F823F7"/>
    <w:rsid w:val="00F83DDC"/>
    <w:rsid w:val="00F85973"/>
    <w:rsid w:val="00F875A4"/>
    <w:rsid w:val="00F940D9"/>
    <w:rsid w:val="00F958FD"/>
    <w:rsid w:val="00F95A03"/>
    <w:rsid w:val="00F97ECB"/>
    <w:rsid w:val="00FA5DB6"/>
    <w:rsid w:val="00FA67B1"/>
    <w:rsid w:val="00FB5D8C"/>
    <w:rsid w:val="00FB7BBC"/>
    <w:rsid w:val="00FB7C9A"/>
    <w:rsid w:val="00FC339B"/>
    <w:rsid w:val="00FC50FC"/>
    <w:rsid w:val="00FC70CE"/>
    <w:rsid w:val="00FD1133"/>
    <w:rsid w:val="00FD136C"/>
    <w:rsid w:val="00FD1A3A"/>
    <w:rsid w:val="00FD3E7C"/>
    <w:rsid w:val="00FD68BA"/>
    <w:rsid w:val="00FD7836"/>
    <w:rsid w:val="00FE38A6"/>
    <w:rsid w:val="00FE7B0C"/>
    <w:rsid w:val="00FE7B5D"/>
    <w:rsid w:val="00FE7F54"/>
    <w:rsid w:val="00FF2D04"/>
    <w:rsid w:val="00FF380D"/>
    <w:rsid w:val="00FF3EAC"/>
    <w:rsid w:val="00FF4384"/>
    <w:rsid w:val="00FF4796"/>
    <w:rsid w:val="00FF7BBE"/>
    <w:rsid w:val="02BD690E"/>
    <w:rsid w:val="0743ACB7"/>
    <w:rsid w:val="0B62A750"/>
    <w:rsid w:val="0D98658C"/>
    <w:rsid w:val="1573A691"/>
    <w:rsid w:val="16C70B7E"/>
    <w:rsid w:val="1789A34D"/>
    <w:rsid w:val="1793626E"/>
    <w:rsid w:val="1936B258"/>
    <w:rsid w:val="19910BE5"/>
    <w:rsid w:val="1B8AC833"/>
    <w:rsid w:val="1C4B7977"/>
    <w:rsid w:val="2CBC8362"/>
    <w:rsid w:val="2FAAF749"/>
    <w:rsid w:val="2FD1F2BD"/>
    <w:rsid w:val="32352D51"/>
    <w:rsid w:val="34274386"/>
    <w:rsid w:val="350CF3CC"/>
    <w:rsid w:val="36373080"/>
    <w:rsid w:val="366B8E2D"/>
    <w:rsid w:val="382434C3"/>
    <w:rsid w:val="3B4EB2EB"/>
    <w:rsid w:val="3EB685B0"/>
    <w:rsid w:val="566755D9"/>
    <w:rsid w:val="58DF6908"/>
    <w:rsid w:val="6A5FA48C"/>
    <w:rsid w:val="6AB375C6"/>
    <w:rsid w:val="6F477286"/>
    <w:rsid w:val="71777864"/>
    <w:rsid w:val="73BDC9E0"/>
    <w:rsid w:val="75A7F078"/>
    <w:rsid w:val="771C3C8A"/>
    <w:rsid w:val="77C273AA"/>
    <w:rsid w:val="7BC29E8C"/>
    <w:rsid w:val="7C9A63CE"/>
    <w:rsid w:val="7D366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2EF9394"/>
  <w14:defaultImageDpi w14:val="0"/>
  <w15:docId w15:val="{4B02C333-3EC4-43F1-A5DC-C31CDB480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1E0F"/>
    <w:pPr>
      <w:widowControl w:val="0"/>
      <w:spacing w:after="0" w:line="240" w:lineRule="atLeast"/>
    </w:pPr>
    <w:rPr>
      <w:sz w:val="20"/>
      <w:szCs w:val="20"/>
      <w:lang w:eastAsia="en-US"/>
    </w:rPr>
  </w:style>
  <w:style w:type="paragraph" w:styleId="1">
    <w:name w:val="heading 1"/>
    <w:basedOn w:val="a"/>
    <w:next w:val="a0"/>
    <w:link w:val="10"/>
    <w:uiPriority w:val="99"/>
    <w:qFormat/>
    <w:rsid w:val="00D818CE"/>
    <w:pPr>
      <w:keepNext/>
      <w:numPr>
        <w:numId w:val="10"/>
      </w:numPr>
      <w:spacing w:before="120" w:after="60"/>
      <w:outlineLvl w:val="0"/>
    </w:pPr>
    <w:rPr>
      <w:rFonts w:ascii="Arial" w:hAnsi="Arial" w:cs="Arial"/>
      <w:b/>
      <w:bCs/>
      <w:sz w:val="28"/>
      <w:szCs w:val="28"/>
    </w:rPr>
  </w:style>
  <w:style w:type="paragraph" w:styleId="2">
    <w:name w:val="heading 2"/>
    <w:basedOn w:val="1"/>
    <w:next w:val="a0"/>
    <w:link w:val="20"/>
    <w:uiPriority w:val="99"/>
    <w:qFormat/>
    <w:rsid w:val="00D818CE"/>
    <w:pPr>
      <w:numPr>
        <w:ilvl w:val="1"/>
      </w:numPr>
      <w:outlineLvl w:val="1"/>
    </w:pPr>
    <w:rPr>
      <w:sz w:val="24"/>
      <w:szCs w:val="24"/>
    </w:rPr>
  </w:style>
  <w:style w:type="paragraph" w:styleId="3">
    <w:name w:val="heading 3"/>
    <w:basedOn w:val="2"/>
    <w:next w:val="a0"/>
    <w:link w:val="30"/>
    <w:uiPriority w:val="99"/>
    <w:qFormat/>
    <w:rsid w:val="00D818CE"/>
    <w:pPr>
      <w:numPr>
        <w:ilvl w:val="2"/>
      </w:numPr>
      <w:outlineLvl w:val="2"/>
    </w:pPr>
    <w:rPr>
      <w:sz w:val="20"/>
      <w:szCs w:val="20"/>
    </w:rPr>
  </w:style>
  <w:style w:type="paragraph" w:styleId="4">
    <w:name w:val="heading 4"/>
    <w:basedOn w:val="3"/>
    <w:next w:val="a0"/>
    <w:link w:val="40"/>
    <w:uiPriority w:val="99"/>
    <w:qFormat/>
    <w:rsid w:val="007704FE"/>
    <w:pPr>
      <w:numPr>
        <w:ilvl w:val="3"/>
      </w:numPr>
      <w:tabs>
        <w:tab w:val="left" w:pos="851"/>
      </w:tabs>
      <w:outlineLvl w:val="3"/>
    </w:pPr>
    <w:rPr>
      <w:b w:val="0"/>
      <w:bCs w:val="0"/>
    </w:rPr>
  </w:style>
  <w:style w:type="paragraph" w:styleId="5">
    <w:name w:val="heading 5"/>
    <w:basedOn w:val="4"/>
    <w:next w:val="a0"/>
    <w:link w:val="50"/>
    <w:uiPriority w:val="99"/>
    <w:qFormat/>
    <w:rsid w:val="00D818CE"/>
    <w:pPr>
      <w:numPr>
        <w:ilvl w:val="4"/>
      </w:numPr>
      <w:spacing w:before="240"/>
      <w:outlineLvl w:val="4"/>
    </w:pPr>
    <w:rPr>
      <w:sz w:val="22"/>
      <w:szCs w:val="22"/>
    </w:rPr>
  </w:style>
  <w:style w:type="paragraph" w:styleId="6">
    <w:name w:val="heading 6"/>
    <w:basedOn w:val="5"/>
    <w:next w:val="a0"/>
    <w:link w:val="60"/>
    <w:uiPriority w:val="99"/>
    <w:qFormat/>
    <w:rsid w:val="00D818CE"/>
    <w:pPr>
      <w:numPr>
        <w:ilvl w:val="5"/>
      </w:numPr>
      <w:outlineLvl w:val="5"/>
    </w:pPr>
    <w:rPr>
      <w:i/>
      <w:iCs/>
    </w:rPr>
  </w:style>
  <w:style w:type="paragraph" w:styleId="7">
    <w:name w:val="heading 7"/>
    <w:basedOn w:val="6"/>
    <w:next w:val="a0"/>
    <w:link w:val="70"/>
    <w:uiPriority w:val="99"/>
    <w:qFormat/>
    <w:rsid w:val="00D818CE"/>
    <w:pPr>
      <w:numPr>
        <w:ilvl w:val="6"/>
      </w:numPr>
      <w:outlineLvl w:val="6"/>
    </w:pPr>
  </w:style>
  <w:style w:type="paragraph" w:styleId="8">
    <w:name w:val="heading 8"/>
    <w:basedOn w:val="7"/>
    <w:next w:val="a0"/>
    <w:link w:val="80"/>
    <w:uiPriority w:val="99"/>
    <w:qFormat/>
    <w:rsid w:val="00D818CE"/>
    <w:pPr>
      <w:numPr>
        <w:ilvl w:val="7"/>
      </w:numPr>
      <w:outlineLvl w:val="7"/>
    </w:pPr>
    <w:rPr>
      <w:i w:val="0"/>
      <w:iCs w:val="0"/>
    </w:rPr>
  </w:style>
  <w:style w:type="paragraph" w:styleId="9">
    <w:name w:val="heading 9"/>
    <w:basedOn w:val="8"/>
    <w:next w:val="a0"/>
    <w:link w:val="90"/>
    <w:uiPriority w:val="99"/>
    <w:qFormat/>
    <w:rsid w:val="00D818CE"/>
    <w:pPr>
      <w:numPr>
        <w:ilvl w:val="8"/>
      </w:numPr>
      <w:outlineLvl w:val="8"/>
    </w:pPr>
    <w:rPr>
      <w:b/>
      <w:bCs/>
      <w:i/>
      <w:iCs/>
      <w:sz w:val="18"/>
      <w:szCs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Pr>
      <w:rFonts w:ascii="Arial" w:hAnsi="Arial" w:cs="Arial"/>
      <w:b/>
      <w:bCs/>
      <w:sz w:val="28"/>
      <w:szCs w:val="28"/>
      <w:lang w:eastAsia="en-US"/>
    </w:rPr>
  </w:style>
  <w:style w:type="character" w:customStyle="1" w:styleId="20">
    <w:name w:val="Заголовок 2 Знак"/>
    <w:basedOn w:val="a1"/>
    <w:link w:val="2"/>
    <w:uiPriority w:val="99"/>
    <w:locked/>
    <w:rPr>
      <w:rFonts w:ascii="Arial" w:hAnsi="Arial" w:cs="Arial"/>
      <w:b/>
      <w:bCs/>
      <w:sz w:val="24"/>
      <w:szCs w:val="24"/>
      <w:lang w:eastAsia="en-US"/>
    </w:rPr>
  </w:style>
  <w:style w:type="character" w:customStyle="1" w:styleId="30">
    <w:name w:val="Заголовок 3 Знак"/>
    <w:basedOn w:val="a1"/>
    <w:link w:val="3"/>
    <w:uiPriority w:val="99"/>
    <w:locked/>
    <w:rPr>
      <w:rFonts w:ascii="Arial" w:hAnsi="Arial" w:cs="Arial"/>
      <w:b/>
      <w:bCs/>
      <w:sz w:val="20"/>
      <w:szCs w:val="20"/>
      <w:lang w:eastAsia="en-US"/>
    </w:rPr>
  </w:style>
  <w:style w:type="character" w:customStyle="1" w:styleId="40">
    <w:name w:val="Заголовок 4 Знак"/>
    <w:basedOn w:val="a1"/>
    <w:link w:val="4"/>
    <w:uiPriority w:val="99"/>
    <w:locked/>
    <w:rPr>
      <w:rFonts w:ascii="Arial" w:hAnsi="Arial" w:cs="Arial"/>
      <w:sz w:val="20"/>
      <w:szCs w:val="20"/>
      <w:lang w:eastAsia="en-US"/>
    </w:rPr>
  </w:style>
  <w:style w:type="character" w:customStyle="1" w:styleId="50">
    <w:name w:val="Заголовок 5 Знак"/>
    <w:basedOn w:val="a1"/>
    <w:link w:val="5"/>
    <w:uiPriority w:val="99"/>
    <w:locked/>
    <w:rPr>
      <w:rFonts w:ascii="Arial" w:hAnsi="Arial" w:cs="Arial"/>
      <w:lang w:eastAsia="en-US"/>
    </w:rPr>
  </w:style>
  <w:style w:type="character" w:customStyle="1" w:styleId="60">
    <w:name w:val="Заголовок 6 Знак"/>
    <w:basedOn w:val="a1"/>
    <w:link w:val="6"/>
    <w:uiPriority w:val="99"/>
    <w:locked/>
    <w:rPr>
      <w:rFonts w:ascii="Arial" w:hAnsi="Arial" w:cs="Arial"/>
      <w:i/>
      <w:iCs/>
      <w:lang w:eastAsia="en-US"/>
    </w:rPr>
  </w:style>
  <w:style w:type="character" w:customStyle="1" w:styleId="70">
    <w:name w:val="Заголовок 7 Знак"/>
    <w:basedOn w:val="a1"/>
    <w:link w:val="7"/>
    <w:uiPriority w:val="99"/>
    <w:locked/>
    <w:rPr>
      <w:rFonts w:ascii="Arial" w:hAnsi="Arial" w:cs="Arial"/>
      <w:i/>
      <w:iCs/>
      <w:lang w:eastAsia="en-US"/>
    </w:rPr>
  </w:style>
  <w:style w:type="character" w:customStyle="1" w:styleId="80">
    <w:name w:val="Заголовок 8 Знак"/>
    <w:basedOn w:val="a1"/>
    <w:link w:val="8"/>
    <w:uiPriority w:val="99"/>
    <w:locked/>
    <w:rPr>
      <w:rFonts w:ascii="Arial" w:hAnsi="Arial" w:cs="Arial"/>
      <w:lang w:eastAsia="en-US"/>
    </w:rPr>
  </w:style>
  <w:style w:type="character" w:customStyle="1" w:styleId="90">
    <w:name w:val="Заголовок 9 Знак"/>
    <w:basedOn w:val="a1"/>
    <w:link w:val="9"/>
    <w:uiPriority w:val="99"/>
    <w:locked/>
    <w:rPr>
      <w:rFonts w:ascii="Arial" w:hAnsi="Arial" w:cs="Arial"/>
      <w:b/>
      <w:bCs/>
      <w:i/>
      <w:iCs/>
      <w:sz w:val="18"/>
      <w:szCs w:val="18"/>
      <w:lang w:eastAsia="en-US"/>
    </w:rPr>
  </w:style>
  <w:style w:type="paragraph" w:styleId="a0">
    <w:name w:val="Body Text"/>
    <w:basedOn w:val="a"/>
    <w:link w:val="a4"/>
    <w:uiPriority w:val="99"/>
    <w:rsid w:val="00D818CE"/>
    <w:pPr>
      <w:keepLines/>
      <w:spacing w:after="120"/>
      <w:ind w:left="567"/>
      <w:jc w:val="both"/>
    </w:pPr>
  </w:style>
  <w:style w:type="character" w:customStyle="1" w:styleId="a4">
    <w:name w:val="Основной текст Знак"/>
    <w:basedOn w:val="a1"/>
    <w:link w:val="a0"/>
    <w:uiPriority w:val="99"/>
    <w:locked/>
    <w:rsid w:val="00F3633D"/>
    <w:rPr>
      <w:rFonts w:cs="Times New Roman"/>
      <w:lang w:val="ru-RU" w:eastAsia="en-US"/>
    </w:rPr>
  </w:style>
  <w:style w:type="paragraph" w:customStyle="1" w:styleId="PictureCaption">
    <w:name w:val="Picture Caption"/>
    <w:basedOn w:val="a0"/>
    <w:next w:val="a0"/>
    <w:uiPriority w:val="99"/>
    <w:rsid w:val="00D818CE"/>
    <w:pPr>
      <w:spacing w:line="240" w:lineRule="auto"/>
      <w:ind w:left="0"/>
      <w:jc w:val="center"/>
    </w:pPr>
    <w:rPr>
      <w:b/>
      <w:bCs/>
    </w:rPr>
  </w:style>
  <w:style w:type="paragraph" w:customStyle="1" w:styleId="TableCaption">
    <w:name w:val="Table Caption"/>
    <w:basedOn w:val="a0"/>
    <w:next w:val="a0"/>
    <w:uiPriority w:val="99"/>
    <w:rsid w:val="00D818CE"/>
    <w:pPr>
      <w:keepNext/>
      <w:spacing w:after="0"/>
      <w:jc w:val="left"/>
    </w:pPr>
    <w:rPr>
      <w:b/>
      <w:bCs/>
    </w:rPr>
  </w:style>
  <w:style w:type="paragraph" w:styleId="a5">
    <w:name w:val="Title"/>
    <w:basedOn w:val="a"/>
    <w:next w:val="1"/>
    <w:link w:val="a6"/>
    <w:uiPriority w:val="99"/>
    <w:qFormat/>
    <w:rsid w:val="00D818CE"/>
    <w:pPr>
      <w:spacing w:line="240" w:lineRule="auto"/>
      <w:jc w:val="center"/>
    </w:pPr>
    <w:rPr>
      <w:rFonts w:ascii="Arial" w:hAnsi="Arial" w:cs="Arial"/>
      <w:b/>
      <w:bCs/>
      <w:sz w:val="36"/>
      <w:szCs w:val="36"/>
    </w:rPr>
  </w:style>
  <w:style w:type="character" w:customStyle="1" w:styleId="a6">
    <w:name w:val="Заголовок Знак"/>
    <w:basedOn w:val="a1"/>
    <w:link w:val="a5"/>
    <w:uiPriority w:val="10"/>
    <w:locked/>
    <w:rPr>
      <w:rFonts w:asciiTheme="majorHAnsi" w:eastAsiaTheme="majorEastAsia" w:hAnsiTheme="majorHAnsi" w:cs="Times New Roman"/>
      <w:b/>
      <w:bCs/>
      <w:kern w:val="28"/>
      <w:sz w:val="32"/>
      <w:szCs w:val="32"/>
      <w:lang w:val="ru-RU" w:eastAsia="x-none"/>
    </w:rPr>
  </w:style>
  <w:style w:type="paragraph" w:styleId="11">
    <w:name w:val="toc 1"/>
    <w:basedOn w:val="a"/>
    <w:next w:val="a"/>
    <w:autoRedefine/>
    <w:uiPriority w:val="99"/>
    <w:semiHidden/>
    <w:rsid w:val="00D818CE"/>
    <w:pPr>
      <w:tabs>
        <w:tab w:val="right" w:pos="9639"/>
      </w:tabs>
      <w:spacing w:before="240" w:after="60"/>
      <w:ind w:right="720"/>
    </w:pPr>
    <w:rPr>
      <w:lang w:val="en-US"/>
    </w:rPr>
  </w:style>
  <w:style w:type="paragraph" w:styleId="21">
    <w:name w:val="toc 2"/>
    <w:basedOn w:val="a"/>
    <w:next w:val="a"/>
    <w:autoRedefine/>
    <w:uiPriority w:val="99"/>
    <w:semiHidden/>
    <w:rsid w:val="00D818CE"/>
    <w:pPr>
      <w:tabs>
        <w:tab w:val="right" w:pos="9639"/>
      </w:tabs>
      <w:ind w:left="432" w:right="720"/>
    </w:pPr>
    <w:rPr>
      <w:lang w:val="en-US"/>
    </w:rPr>
  </w:style>
  <w:style w:type="paragraph" w:styleId="31">
    <w:name w:val="toc 3"/>
    <w:basedOn w:val="a"/>
    <w:next w:val="a"/>
    <w:autoRedefine/>
    <w:uiPriority w:val="99"/>
    <w:semiHidden/>
    <w:rsid w:val="00D818CE"/>
    <w:pPr>
      <w:tabs>
        <w:tab w:val="left" w:pos="1440"/>
        <w:tab w:val="right" w:pos="9639"/>
      </w:tabs>
      <w:ind w:left="864"/>
    </w:pPr>
    <w:rPr>
      <w:lang w:val="en-US"/>
    </w:rPr>
  </w:style>
  <w:style w:type="paragraph" w:styleId="a7">
    <w:name w:val="header"/>
    <w:basedOn w:val="a"/>
    <w:link w:val="a8"/>
    <w:uiPriority w:val="99"/>
    <w:rsid w:val="007704FE"/>
    <w:pPr>
      <w:keepLines/>
      <w:tabs>
        <w:tab w:val="center" w:pos="4320"/>
        <w:tab w:val="right" w:pos="8640"/>
      </w:tabs>
    </w:pPr>
    <w:rPr>
      <w:i/>
      <w:iCs/>
    </w:rPr>
  </w:style>
  <w:style w:type="character" w:customStyle="1" w:styleId="a8">
    <w:name w:val="Верхний колонтитул Знак"/>
    <w:basedOn w:val="a1"/>
    <w:link w:val="a7"/>
    <w:uiPriority w:val="99"/>
    <w:semiHidden/>
    <w:locked/>
    <w:rPr>
      <w:rFonts w:cs="Times New Roman"/>
      <w:sz w:val="20"/>
      <w:szCs w:val="20"/>
      <w:lang w:val="ru-RU" w:eastAsia="x-none"/>
    </w:rPr>
  </w:style>
  <w:style w:type="paragraph" w:styleId="a9">
    <w:name w:val="footer"/>
    <w:basedOn w:val="a"/>
    <w:link w:val="aa"/>
    <w:uiPriority w:val="99"/>
    <w:rsid w:val="00962DCE"/>
    <w:pPr>
      <w:tabs>
        <w:tab w:val="center" w:pos="4320"/>
        <w:tab w:val="right" w:pos="8640"/>
      </w:tabs>
    </w:pPr>
  </w:style>
  <w:style w:type="character" w:customStyle="1" w:styleId="aa">
    <w:name w:val="Нижний колонтитул Знак"/>
    <w:basedOn w:val="a1"/>
    <w:link w:val="a9"/>
    <w:uiPriority w:val="99"/>
    <w:semiHidden/>
    <w:locked/>
    <w:rPr>
      <w:rFonts w:cs="Times New Roman"/>
      <w:sz w:val="20"/>
      <w:szCs w:val="20"/>
      <w:lang w:val="ru-RU" w:eastAsia="x-none"/>
    </w:rPr>
  </w:style>
  <w:style w:type="character" w:styleId="ab">
    <w:name w:val="page number"/>
    <w:basedOn w:val="a1"/>
    <w:uiPriority w:val="99"/>
    <w:rsid w:val="00962DCE"/>
    <w:rPr>
      <w:rFonts w:cs="Times New Roman"/>
      <w:lang w:val="ru-RU" w:eastAsia="x-none"/>
    </w:rPr>
  </w:style>
  <w:style w:type="paragraph" w:customStyle="1" w:styleId="TableTitle">
    <w:name w:val="Table Title"/>
    <w:basedOn w:val="TableText"/>
    <w:uiPriority w:val="99"/>
    <w:rsid w:val="00D818CE"/>
    <w:pPr>
      <w:jc w:val="center"/>
    </w:pPr>
    <w:rPr>
      <w:b/>
      <w:bCs/>
    </w:rPr>
  </w:style>
  <w:style w:type="paragraph" w:customStyle="1" w:styleId="TableText">
    <w:name w:val="Table Text"/>
    <w:basedOn w:val="a0"/>
    <w:uiPriority w:val="99"/>
    <w:rsid w:val="00D818CE"/>
    <w:pPr>
      <w:spacing w:after="0"/>
      <w:ind w:left="0"/>
    </w:pPr>
  </w:style>
  <w:style w:type="paragraph" w:styleId="ac">
    <w:name w:val="Document Map"/>
    <w:basedOn w:val="a"/>
    <w:link w:val="ad"/>
    <w:uiPriority w:val="99"/>
    <w:semiHidden/>
    <w:rsid w:val="00962DCE"/>
    <w:pPr>
      <w:shd w:val="clear" w:color="auto" w:fill="000080"/>
    </w:pPr>
    <w:rPr>
      <w:rFonts w:ascii="Tahoma" w:hAnsi="Tahoma" w:cs="Tahoma"/>
    </w:rPr>
  </w:style>
  <w:style w:type="character" w:customStyle="1" w:styleId="ad">
    <w:name w:val="Схема документа Знак"/>
    <w:basedOn w:val="a1"/>
    <w:link w:val="ac"/>
    <w:uiPriority w:val="99"/>
    <w:semiHidden/>
    <w:locked/>
    <w:rPr>
      <w:rFonts w:ascii="Segoe UI" w:hAnsi="Segoe UI" w:cs="Segoe UI"/>
      <w:sz w:val="16"/>
      <w:szCs w:val="16"/>
      <w:lang w:val="ru-RU" w:eastAsia="x-none"/>
    </w:rPr>
  </w:style>
  <w:style w:type="character" w:styleId="ae">
    <w:name w:val="footnote reference"/>
    <w:basedOn w:val="a1"/>
    <w:uiPriority w:val="99"/>
    <w:semiHidden/>
    <w:rsid w:val="00962DCE"/>
    <w:rPr>
      <w:rFonts w:cs="Times New Roman"/>
      <w:sz w:val="20"/>
      <w:szCs w:val="20"/>
      <w:vertAlign w:val="superscript"/>
      <w:lang w:val="ru-RU" w:eastAsia="x-none"/>
    </w:rPr>
  </w:style>
  <w:style w:type="paragraph" w:styleId="af">
    <w:name w:val="footnote text"/>
    <w:basedOn w:val="a"/>
    <w:link w:val="af0"/>
    <w:uiPriority w:val="99"/>
    <w:semiHidden/>
    <w:rsid w:val="00962DCE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 w:cs="Helvetica"/>
      <w:sz w:val="16"/>
      <w:szCs w:val="16"/>
    </w:rPr>
  </w:style>
  <w:style w:type="character" w:customStyle="1" w:styleId="af0">
    <w:name w:val="Текст сноски Знак"/>
    <w:basedOn w:val="a1"/>
    <w:link w:val="af"/>
    <w:uiPriority w:val="99"/>
    <w:semiHidden/>
    <w:locked/>
    <w:rPr>
      <w:rFonts w:cs="Times New Roman"/>
      <w:sz w:val="20"/>
      <w:szCs w:val="20"/>
      <w:lang w:val="ru-RU" w:eastAsia="x-none"/>
    </w:rPr>
  </w:style>
  <w:style w:type="paragraph" w:customStyle="1" w:styleId="DocumentTitle">
    <w:name w:val="Document Title"/>
    <w:basedOn w:val="a5"/>
    <w:uiPriority w:val="99"/>
    <w:rsid w:val="00D818CE"/>
    <w:pPr>
      <w:ind w:left="1418"/>
      <w:jc w:val="right"/>
    </w:pPr>
    <w:rPr>
      <w:sz w:val="44"/>
      <w:szCs w:val="44"/>
    </w:rPr>
  </w:style>
  <w:style w:type="table" w:customStyle="1" w:styleId="BodyTable">
    <w:name w:val="Body Table"/>
    <w:uiPriority w:val="99"/>
    <w:rsid w:val="00D818CE"/>
    <w:pPr>
      <w:spacing w:after="0" w:line="240" w:lineRule="auto"/>
    </w:pPr>
    <w:rPr>
      <w:sz w:val="20"/>
      <w:szCs w:val="20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left w:w="108" w:type="dxa"/>
        <w:bottom w:w="57" w:type="dxa"/>
        <w:right w:w="108" w:type="dxa"/>
      </w:tblCellMar>
    </w:tblPr>
    <w:trPr>
      <w:cantSplit/>
    </w:trPr>
    <w:tblStylePr w:type="firstRow">
      <w:pPr>
        <w:keepNext/>
      </w:pPr>
      <w:rPr>
        <w:rFonts w:ascii="Times New Roman" w:hAnsi="Times New Roman" w:cs="Times New Roman"/>
        <w:b w:val="0"/>
        <w:bCs w:val="0"/>
        <w:i w:val="0"/>
        <w:iCs w:val="0"/>
        <w:sz w:val="20"/>
        <w:szCs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E6E6E6"/>
      </w:tcPr>
    </w:tblStylePr>
  </w:style>
  <w:style w:type="character" w:customStyle="1" w:styleId="DocumentFieldChar">
    <w:name w:val="Document Field Char"/>
    <w:basedOn w:val="a1"/>
    <w:link w:val="DocumentField"/>
    <w:uiPriority w:val="99"/>
    <w:locked/>
    <w:rsid w:val="00962DCE"/>
    <w:rPr>
      <w:rFonts w:cs="Times New Roman"/>
      <w:i/>
      <w:iCs/>
      <w:lang w:val="ru-RU" w:eastAsia="en-US"/>
    </w:rPr>
  </w:style>
  <w:style w:type="table" w:customStyle="1" w:styleId="HistoryandReviewTable">
    <w:name w:val="History and Review Table"/>
    <w:basedOn w:val="BodyTable"/>
    <w:uiPriority w:val="99"/>
    <w:rsid w:val="00D818CE"/>
    <w:rPr>
      <w:lang w:val="ru-RU" w:eastAsia="ru-RU"/>
    </w:rPr>
    <w:tblPr>
      <w:tblCellMar>
        <w:left w:w="57" w:type="dxa"/>
        <w:right w:w="57" w:type="dxa"/>
      </w:tblCellMar>
    </w:tblPr>
    <w:tblStylePr w:type="firstRow">
      <w:pPr>
        <w:keepNext/>
        <w:jc w:val="center"/>
      </w:pPr>
      <w:rPr>
        <w:rFonts w:ascii="Times New Roman" w:hAnsi="Times New Roman" w:cs="Times New Roman"/>
        <w:b w:val="0"/>
        <w:bCs w:val="0"/>
        <w:i w:val="0"/>
        <w:iCs w:val="0"/>
        <w:sz w:val="20"/>
        <w:szCs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E6E6E6"/>
      </w:tcPr>
    </w:tblStylePr>
    <w:tblStylePr w:type="firstCol">
      <w:pPr>
        <w:jc w:val="center"/>
      </w:pPr>
      <w:rPr>
        <w:rFonts w:cs="Times New Roman"/>
      </w:rPr>
    </w:tblStylePr>
  </w:style>
  <w:style w:type="paragraph" w:styleId="41">
    <w:name w:val="toc 4"/>
    <w:basedOn w:val="a"/>
    <w:next w:val="a"/>
    <w:autoRedefine/>
    <w:uiPriority w:val="99"/>
    <w:semiHidden/>
    <w:rsid w:val="00D818CE"/>
    <w:pPr>
      <w:tabs>
        <w:tab w:val="left" w:pos="2155"/>
        <w:tab w:val="right" w:pos="9639"/>
      </w:tabs>
      <w:ind w:left="1293"/>
    </w:pPr>
    <w:rPr>
      <w:lang w:val="en-US"/>
    </w:rPr>
  </w:style>
  <w:style w:type="paragraph" w:styleId="51">
    <w:name w:val="toc 5"/>
    <w:basedOn w:val="a"/>
    <w:next w:val="a"/>
    <w:autoRedefine/>
    <w:uiPriority w:val="99"/>
    <w:semiHidden/>
    <w:rsid w:val="00D818CE"/>
    <w:pPr>
      <w:tabs>
        <w:tab w:val="right" w:pos="9639"/>
      </w:tabs>
      <w:ind w:left="1724"/>
    </w:pPr>
    <w:rPr>
      <w:lang w:val="en-US"/>
    </w:rPr>
  </w:style>
  <w:style w:type="paragraph" w:customStyle="1" w:styleId="Comment">
    <w:name w:val="Comment"/>
    <w:basedOn w:val="a0"/>
    <w:next w:val="a0"/>
    <w:uiPriority w:val="99"/>
    <w:rsid w:val="00D818CE"/>
    <w:pPr>
      <w:ind w:left="284"/>
    </w:pPr>
    <w:rPr>
      <w:i/>
      <w:iCs/>
      <w:color w:val="0000FF"/>
    </w:rPr>
  </w:style>
  <w:style w:type="character" w:styleId="af1">
    <w:name w:val="Hyperlink"/>
    <w:basedOn w:val="a1"/>
    <w:uiPriority w:val="99"/>
    <w:rsid w:val="00962DCE"/>
    <w:rPr>
      <w:rFonts w:cs="Times New Roman"/>
      <w:color w:val="0000FF"/>
      <w:u w:val="single"/>
      <w:lang w:val="ru-RU" w:eastAsia="x-none"/>
    </w:rPr>
  </w:style>
  <w:style w:type="paragraph" w:styleId="71">
    <w:name w:val="toc 7"/>
    <w:basedOn w:val="a"/>
    <w:next w:val="a"/>
    <w:autoRedefine/>
    <w:uiPriority w:val="99"/>
    <w:semiHidden/>
    <w:rsid w:val="00D818CE"/>
    <w:pPr>
      <w:tabs>
        <w:tab w:val="right" w:pos="9639"/>
      </w:tabs>
      <w:ind w:left="2586"/>
    </w:pPr>
    <w:rPr>
      <w:lang w:val="en-US"/>
    </w:rPr>
  </w:style>
  <w:style w:type="character" w:styleId="af2">
    <w:name w:val="FollowedHyperlink"/>
    <w:basedOn w:val="a1"/>
    <w:uiPriority w:val="99"/>
    <w:rsid w:val="00962DCE"/>
    <w:rPr>
      <w:rFonts w:cs="Times New Roman"/>
      <w:color w:val="800080"/>
      <w:u w:val="single"/>
      <w:lang w:val="ru-RU" w:eastAsia="x-none"/>
    </w:rPr>
  </w:style>
  <w:style w:type="paragraph" w:styleId="81">
    <w:name w:val="toc 8"/>
    <w:basedOn w:val="a"/>
    <w:next w:val="a"/>
    <w:autoRedefine/>
    <w:uiPriority w:val="99"/>
    <w:semiHidden/>
    <w:rsid w:val="00D818CE"/>
    <w:pPr>
      <w:tabs>
        <w:tab w:val="right" w:pos="9639"/>
      </w:tabs>
      <w:ind w:left="3016"/>
    </w:pPr>
    <w:rPr>
      <w:lang w:val="en-US"/>
    </w:rPr>
  </w:style>
  <w:style w:type="paragraph" w:customStyle="1" w:styleId="BodyReference">
    <w:name w:val="Body Reference"/>
    <w:basedOn w:val="a0"/>
    <w:link w:val="BodyReferenceChar"/>
    <w:uiPriority w:val="99"/>
    <w:rsid w:val="00D818CE"/>
    <w:rPr>
      <w:i/>
      <w:iCs/>
    </w:rPr>
  </w:style>
  <w:style w:type="paragraph" w:styleId="91">
    <w:name w:val="toc 9"/>
    <w:basedOn w:val="a"/>
    <w:next w:val="a"/>
    <w:autoRedefine/>
    <w:uiPriority w:val="99"/>
    <w:semiHidden/>
    <w:rsid w:val="00D818CE"/>
    <w:pPr>
      <w:tabs>
        <w:tab w:val="right" w:pos="9639"/>
      </w:tabs>
      <w:ind w:left="3447"/>
    </w:pPr>
    <w:rPr>
      <w:lang w:val="en-US"/>
    </w:rPr>
  </w:style>
  <w:style w:type="paragraph" w:customStyle="1" w:styleId="Example">
    <w:name w:val="Example"/>
    <w:basedOn w:val="a0"/>
    <w:autoRedefine/>
    <w:uiPriority w:val="99"/>
    <w:rsid w:val="00F85973"/>
    <w:pPr>
      <w:numPr>
        <w:numId w:val="12"/>
      </w:numPr>
    </w:pPr>
    <w:rPr>
      <w:rFonts w:ascii="Arial" w:hAnsi="Arial" w:cs="Arial"/>
      <w:color w:val="008000"/>
    </w:rPr>
  </w:style>
  <w:style w:type="paragraph" w:customStyle="1" w:styleId="DocumentField">
    <w:name w:val="Document Field"/>
    <w:basedOn w:val="a0"/>
    <w:link w:val="DocumentFieldChar"/>
    <w:uiPriority w:val="99"/>
    <w:rsid w:val="00D818CE"/>
    <w:rPr>
      <w:i/>
      <w:iCs/>
    </w:rPr>
  </w:style>
  <w:style w:type="paragraph" w:styleId="61">
    <w:name w:val="toc 6"/>
    <w:basedOn w:val="a"/>
    <w:next w:val="a"/>
    <w:autoRedefine/>
    <w:uiPriority w:val="99"/>
    <w:semiHidden/>
    <w:rsid w:val="00D818CE"/>
    <w:pPr>
      <w:tabs>
        <w:tab w:val="left" w:pos="3245"/>
        <w:tab w:val="right" w:pos="9639"/>
      </w:tabs>
      <w:ind w:left="2155"/>
    </w:pPr>
    <w:rPr>
      <w:lang w:val="en-US"/>
    </w:rPr>
  </w:style>
  <w:style w:type="paragraph" w:styleId="af3">
    <w:name w:val="caption"/>
    <w:basedOn w:val="a"/>
    <w:next w:val="a"/>
    <w:uiPriority w:val="99"/>
    <w:qFormat/>
    <w:rsid w:val="00962DCE"/>
    <w:pPr>
      <w:spacing w:before="120" w:after="120"/>
    </w:pPr>
    <w:rPr>
      <w:b/>
      <w:bCs/>
    </w:rPr>
  </w:style>
  <w:style w:type="paragraph" w:customStyle="1" w:styleId="BodyPicture">
    <w:name w:val="Body Picture"/>
    <w:basedOn w:val="a0"/>
    <w:uiPriority w:val="99"/>
    <w:rsid w:val="00D818CE"/>
    <w:pPr>
      <w:keepNext/>
      <w:spacing w:before="60" w:after="0"/>
      <w:ind w:left="0"/>
      <w:jc w:val="center"/>
    </w:pPr>
  </w:style>
  <w:style w:type="paragraph" w:styleId="af4">
    <w:name w:val="toa heading"/>
    <w:basedOn w:val="a"/>
    <w:next w:val="a"/>
    <w:uiPriority w:val="99"/>
    <w:semiHidden/>
    <w:rsid w:val="00D818CE"/>
    <w:pPr>
      <w:spacing w:before="120"/>
    </w:pPr>
    <w:rPr>
      <w:rFonts w:ascii="Arial" w:hAnsi="Arial" w:cs="Arial"/>
      <w:b/>
      <w:bCs/>
      <w:sz w:val="24"/>
      <w:szCs w:val="24"/>
      <w:lang w:val="en-US"/>
    </w:rPr>
  </w:style>
  <w:style w:type="paragraph" w:styleId="af5">
    <w:name w:val="table of figures"/>
    <w:basedOn w:val="a"/>
    <w:next w:val="a"/>
    <w:uiPriority w:val="99"/>
    <w:semiHidden/>
    <w:pPr>
      <w:ind w:left="400" w:hanging="400"/>
    </w:pPr>
  </w:style>
  <w:style w:type="table" w:styleId="af6">
    <w:name w:val="Table Grid"/>
    <w:basedOn w:val="a2"/>
    <w:uiPriority w:val="99"/>
    <w:rsid w:val="00521D6C"/>
    <w:pPr>
      <w:widowControl w:val="0"/>
      <w:spacing w:after="0" w:line="240" w:lineRule="atLeast"/>
    </w:pPr>
    <w:rPr>
      <w:sz w:val="20"/>
      <w:szCs w:val="20"/>
      <w:lang w:val="en-US"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ReferenceChar">
    <w:name w:val="Body Reference Char"/>
    <w:basedOn w:val="a1"/>
    <w:link w:val="BodyReference"/>
    <w:uiPriority w:val="99"/>
    <w:locked/>
    <w:rsid w:val="00962DCE"/>
    <w:rPr>
      <w:rFonts w:cs="Times New Roman"/>
      <w:i/>
      <w:iCs/>
      <w:lang w:val="ru-RU" w:eastAsia="en-US"/>
    </w:rPr>
  </w:style>
  <w:style w:type="paragraph" w:styleId="af7">
    <w:name w:val="Balloon Text"/>
    <w:basedOn w:val="a"/>
    <w:link w:val="af8"/>
    <w:uiPriority w:val="99"/>
    <w:semiHidden/>
    <w:rsid w:val="000C6045"/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1"/>
    <w:link w:val="af7"/>
    <w:uiPriority w:val="99"/>
    <w:semiHidden/>
    <w:locked/>
    <w:rPr>
      <w:rFonts w:ascii="Segoe UI" w:hAnsi="Segoe UI" w:cs="Segoe UI"/>
      <w:sz w:val="18"/>
      <w:szCs w:val="18"/>
      <w:lang w:val="ru-RU" w:eastAsia="x-none"/>
    </w:rPr>
  </w:style>
  <w:style w:type="paragraph" w:styleId="af9">
    <w:name w:val="Normal (Web)"/>
    <w:basedOn w:val="a"/>
    <w:uiPriority w:val="99"/>
    <w:unhideWhenUsed/>
    <w:rsid w:val="0017189B"/>
    <w:pPr>
      <w:widowControl/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character" w:styleId="afa">
    <w:name w:val="Strong"/>
    <w:basedOn w:val="a1"/>
    <w:uiPriority w:val="22"/>
    <w:qFormat/>
    <w:rsid w:val="00F940D9"/>
    <w:rPr>
      <w:b/>
    </w:rPr>
  </w:style>
  <w:style w:type="numbering" w:customStyle="1" w:styleId="BodyListLinks">
    <w:name w:val="Body List (Links)"/>
    <w:pPr>
      <w:numPr>
        <w:numId w:val="9"/>
      </w:numPr>
    </w:pPr>
  </w:style>
  <w:style w:type="numbering" w:customStyle="1" w:styleId="BodyListLetter">
    <w:name w:val="Body List (Letter)"/>
    <w:pPr>
      <w:numPr>
        <w:numId w:val="6"/>
      </w:numPr>
    </w:pPr>
  </w:style>
  <w:style w:type="numbering" w:customStyle="1" w:styleId="BodyListSymbol">
    <w:name w:val="Body List (Symbol)"/>
    <w:pPr>
      <w:numPr>
        <w:numId w:val="8"/>
      </w:numPr>
    </w:pPr>
  </w:style>
  <w:style w:type="numbering" w:customStyle="1" w:styleId="ParagraphList">
    <w:name w:val="Paragraph List"/>
    <w:pPr>
      <w:numPr>
        <w:numId w:val="10"/>
      </w:numPr>
    </w:pPr>
  </w:style>
  <w:style w:type="numbering" w:customStyle="1" w:styleId="BodyListNumber">
    <w:name w:val="Body List (Number)"/>
    <w:pPr>
      <w:numPr>
        <w:numId w:val="7"/>
      </w:numPr>
    </w:pPr>
  </w:style>
  <w:style w:type="character" w:styleId="HTML">
    <w:name w:val="HTML Code"/>
    <w:basedOn w:val="a1"/>
    <w:uiPriority w:val="99"/>
    <w:semiHidden/>
    <w:unhideWhenUsed/>
    <w:rsid w:val="00441B1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47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68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68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68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68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68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68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visuresolutions.com/ru/blog/non-functional-requirements/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logrocon.ru/requirements_analysis" TargetMode="External"/><Relationship Id="rId29" Type="http://schemas.openxmlformats.org/officeDocument/2006/relationships/image" Target="media/image12.png"/><Relationship Id="rId11" Type="http://schemas.openxmlformats.org/officeDocument/2006/relationships/hyperlink" Target="https://systems.education/use-case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s://practicum.yandex.ru/blog/chto-takoe-use-case-kak-ih-napisat/" TargetMode="External"/><Relationship Id="rId19" Type="http://schemas.openxmlformats.org/officeDocument/2006/relationships/image" Target="media/image2.jpe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babok-school.ru/blog/what-is-non-functional-requirement-and-how-to-specify-it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8" Type="http://schemas.openxmlformats.org/officeDocument/2006/relationships/header" Target="header1.xml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hyperlink" Target="https://habr.com/ru/articles/231961/" TargetMode="External"/><Relationship Id="rId17" Type="http://schemas.openxmlformats.org/officeDocument/2006/relationships/hyperlink" Target="https://studfile.net/preview/6469091/page:5/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visuresolutions.com/ru/blog/functional-requirements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JECTS\SEP.1\Templates\M-SEP.Inteks.TP.RU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E68FAD-9A70-4102-95C7-D810682CA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M-SEP.Inteks.TP.RU.dot</Template>
  <TotalTime>219</TotalTime>
  <Pages>30</Pages>
  <Words>2337</Words>
  <Characters>18991</Characters>
  <Application>Microsoft Office Word</Application>
  <DocSecurity>0</DocSecurity>
  <Lines>158</Lines>
  <Paragraphs>42</Paragraphs>
  <ScaleCrop>false</ScaleCrop>
  <Company>ФИТ НГУ</Company>
  <LinksUpToDate>false</LinksUpToDate>
  <CharactersWithSpaces>21286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Техническое описание проекта по курсу ООАД</dc:title>
  <dc:subject>олтлдл</dc:subject>
  <dc:creator>Софья Клочихина</dc:creator>
  <cp:keywords/>
  <dc:description/>
  <cp:lastModifiedBy>Софья Клочихина</cp:lastModifiedBy>
  <cp:revision>213</cp:revision>
  <cp:lastPrinted>2002-04-22T07:59:00Z</cp:lastPrinted>
  <dcterms:created xsi:type="dcterms:W3CDTF">2024-09-10T10:42:00Z</dcterms:created>
  <dcterms:modified xsi:type="dcterms:W3CDTF">2024-12-16T15:35:00Z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1.0.1</vt:lpwstr>
  </property>
  <property fmtid="{D5CDD505-2E9C-101B-9397-08002B2CF9AE}" pid="3" name="Name">
    <vt:lpwstr>P-Project.Report</vt:lpwstr>
  </property>
  <property fmtid="{D5CDD505-2E9C-101B-9397-08002B2CF9AE}" pid="4" name="Date">
    <vt:lpwstr>01.09.2022</vt:lpwstr>
  </property>
  <property fmtid="{D5CDD505-2E9C-101B-9397-08002B2CF9AE}" pid="5" name="Student">
    <vt:lpwstr>Иванов П.С</vt:lpwstr>
  </property>
  <property fmtid="{D5CDD505-2E9C-101B-9397-08002B2CF9AE}" pid="6" name="Группа">
    <vt:lpwstr>20201</vt:lpwstr>
  </property>
</Properties>
</file>